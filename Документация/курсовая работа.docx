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404395" w14:textId="77777777" w:rsidR="00111698" w:rsidRPr="008F23F9" w:rsidRDefault="00111698" w:rsidP="00111698">
      <w:pPr>
        <w:tabs>
          <w:tab w:val="left" w:pos="0"/>
        </w:tabs>
        <w:spacing w:after="0" w:line="240" w:lineRule="auto"/>
        <w:jc w:val="center"/>
        <w:rPr>
          <w:rFonts w:ascii="Times New Roman" w:hAnsi="Times New Roman"/>
          <w:color w:val="000000"/>
          <w:sz w:val="28"/>
          <w:szCs w:val="28"/>
        </w:rPr>
      </w:pPr>
      <w:bookmarkStart w:id="0" w:name="_top"/>
      <w:bookmarkEnd w:id="0"/>
      <w:r w:rsidRPr="008F23F9">
        <w:rPr>
          <w:rFonts w:ascii="Times New Roman" w:hAnsi="Times New Roman"/>
          <w:color w:val="000000"/>
          <w:sz w:val="28"/>
          <w:szCs w:val="28"/>
        </w:rPr>
        <w:t>МИНОБРНАУКИ РОССИИ</w:t>
      </w:r>
    </w:p>
    <w:p w14:paraId="216D808D" w14:textId="77777777" w:rsidR="00111698" w:rsidRPr="008F23F9" w:rsidRDefault="00111698" w:rsidP="00111698">
      <w:pPr>
        <w:spacing w:after="0" w:line="240" w:lineRule="auto"/>
        <w:ind w:left="-426" w:right="-286"/>
        <w:jc w:val="center"/>
        <w:rPr>
          <w:rFonts w:ascii="Times New Roman" w:hAnsi="Times New Roman"/>
          <w:color w:val="000000"/>
          <w:spacing w:val="-20"/>
          <w:sz w:val="28"/>
          <w:szCs w:val="28"/>
        </w:rPr>
      </w:pPr>
      <w:r w:rsidRPr="008F23F9">
        <w:rPr>
          <w:rFonts w:ascii="Times New Roman" w:hAnsi="Times New Roman"/>
          <w:color w:val="000000"/>
          <w:spacing w:val="-20"/>
          <w:sz w:val="28"/>
          <w:szCs w:val="28"/>
        </w:rPr>
        <w:t xml:space="preserve">ФЕДЕРАЛЬНОЕ ГОСУДАРСТВЕННОЕ БЮДЖЕТНОЕ ОБРАЗОВАТЕЛЬНОЕ УЧРЕЖДЕНИЕ </w:t>
      </w:r>
    </w:p>
    <w:p w14:paraId="00E95766" w14:textId="77777777" w:rsidR="00111698" w:rsidRPr="008F23F9" w:rsidRDefault="00111698" w:rsidP="00111698">
      <w:pPr>
        <w:tabs>
          <w:tab w:val="left" w:pos="0"/>
        </w:tabs>
        <w:spacing w:after="0" w:line="240" w:lineRule="auto"/>
        <w:jc w:val="center"/>
        <w:rPr>
          <w:rFonts w:ascii="Times New Roman" w:hAnsi="Times New Roman"/>
          <w:color w:val="000000"/>
          <w:spacing w:val="-20"/>
          <w:sz w:val="28"/>
          <w:szCs w:val="28"/>
        </w:rPr>
      </w:pPr>
      <w:r w:rsidRPr="008F23F9">
        <w:rPr>
          <w:rFonts w:ascii="Times New Roman" w:hAnsi="Times New Roman"/>
          <w:color w:val="000000"/>
          <w:spacing w:val="-20"/>
          <w:sz w:val="28"/>
          <w:szCs w:val="28"/>
        </w:rPr>
        <w:t>ВЫСШЕГО ОБРАЗОВАНИЯ</w:t>
      </w:r>
    </w:p>
    <w:p w14:paraId="12CAA40C" w14:textId="77777777" w:rsidR="00111698" w:rsidRPr="008F23F9" w:rsidRDefault="00111698" w:rsidP="00111698">
      <w:pPr>
        <w:tabs>
          <w:tab w:val="left" w:pos="0"/>
        </w:tabs>
        <w:spacing w:after="0" w:line="240" w:lineRule="auto"/>
        <w:jc w:val="center"/>
        <w:rPr>
          <w:rFonts w:ascii="Times New Roman" w:hAnsi="Times New Roman"/>
          <w:color w:val="000000"/>
          <w:sz w:val="28"/>
          <w:szCs w:val="28"/>
        </w:rPr>
      </w:pPr>
      <w:r w:rsidRPr="008F23F9">
        <w:rPr>
          <w:rFonts w:ascii="Times New Roman" w:hAnsi="Times New Roman"/>
          <w:color w:val="000000"/>
          <w:sz w:val="28"/>
          <w:szCs w:val="28"/>
        </w:rPr>
        <w:t>«ВОРОНЕЖСКИЙ ГОСУДАРСТВЕННЫЙ УНИВЕРСИТЕТ»</w:t>
      </w:r>
    </w:p>
    <w:p w14:paraId="0304187C" w14:textId="77777777" w:rsidR="00111698" w:rsidRPr="008F23F9" w:rsidRDefault="00111698" w:rsidP="00111698">
      <w:pPr>
        <w:tabs>
          <w:tab w:val="left" w:pos="0"/>
        </w:tabs>
        <w:spacing w:after="0" w:line="240" w:lineRule="auto"/>
        <w:jc w:val="center"/>
        <w:rPr>
          <w:rFonts w:ascii="Times New Roman" w:hAnsi="Times New Roman"/>
          <w:b/>
          <w:color w:val="000000"/>
          <w:sz w:val="28"/>
          <w:szCs w:val="28"/>
        </w:rPr>
      </w:pPr>
      <w:r w:rsidRPr="008F23F9">
        <w:rPr>
          <w:rFonts w:ascii="Times New Roman" w:hAnsi="Times New Roman"/>
          <w:color w:val="000000"/>
          <w:sz w:val="28"/>
          <w:szCs w:val="28"/>
        </w:rPr>
        <w:t>(ФГБОУ ВО «ВГУ»)</w:t>
      </w:r>
    </w:p>
    <w:p w14:paraId="4F2C0DE6" w14:textId="77777777" w:rsidR="00111698" w:rsidRDefault="00111698" w:rsidP="00111698">
      <w:pPr>
        <w:spacing w:after="0" w:line="360" w:lineRule="auto"/>
        <w:jc w:val="center"/>
        <w:outlineLvl w:val="0"/>
        <w:rPr>
          <w:rFonts w:ascii="Times New Roman" w:hAnsi="Times New Roman"/>
          <w:color w:val="000000"/>
          <w:sz w:val="28"/>
          <w:szCs w:val="28"/>
        </w:rPr>
      </w:pPr>
    </w:p>
    <w:p w14:paraId="681DFF44" w14:textId="77777777" w:rsidR="00111698" w:rsidRPr="008F23F9" w:rsidRDefault="00111698" w:rsidP="00111698">
      <w:pPr>
        <w:spacing w:after="0" w:line="360" w:lineRule="auto"/>
        <w:jc w:val="center"/>
        <w:outlineLvl w:val="0"/>
        <w:rPr>
          <w:rFonts w:ascii="Times New Roman" w:hAnsi="Times New Roman"/>
          <w:color w:val="000000"/>
          <w:sz w:val="28"/>
          <w:szCs w:val="28"/>
        </w:rPr>
      </w:pPr>
    </w:p>
    <w:p w14:paraId="61D6D088" w14:textId="77777777" w:rsidR="00111698" w:rsidRPr="008F23F9" w:rsidRDefault="00111698" w:rsidP="00111698">
      <w:pPr>
        <w:spacing w:after="0" w:line="360" w:lineRule="auto"/>
        <w:jc w:val="center"/>
        <w:outlineLvl w:val="0"/>
        <w:rPr>
          <w:rFonts w:ascii="Times New Roman" w:hAnsi="Times New Roman"/>
          <w:i/>
          <w:color w:val="000000"/>
          <w:sz w:val="28"/>
          <w:szCs w:val="28"/>
        </w:rPr>
      </w:pPr>
      <w:r w:rsidRPr="008F23F9">
        <w:rPr>
          <w:rFonts w:ascii="Times New Roman" w:hAnsi="Times New Roman"/>
          <w:color w:val="000000"/>
          <w:sz w:val="28"/>
          <w:szCs w:val="28"/>
        </w:rPr>
        <w:t>Факультет</w:t>
      </w:r>
      <w:r>
        <w:rPr>
          <w:rFonts w:ascii="Times New Roman" w:hAnsi="Times New Roman"/>
          <w:color w:val="000000"/>
          <w:sz w:val="28"/>
          <w:szCs w:val="28"/>
        </w:rPr>
        <w:t xml:space="preserve"> компьютерных наук</w:t>
      </w:r>
    </w:p>
    <w:p w14:paraId="01AA98F4" w14:textId="5B60DABF" w:rsidR="00111698" w:rsidRDefault="00111698" w:rsidP="00E20753">
      <w:pPr>
        <w:spacing w:after="0" w:line="360" w:lineRule="auto"/>
        <w:jc w:val="center"/>
        <w:outlineLvl w:val="0"/>
        <w:rPr>
          <w:rFonts w:ascii="Times New Roman" w:hAnsi="Times New Roman"/>
          <w:i/>
          <w:color w:val="000000"/>
          <w:sz w:val="28"/>
          <w:szCs w:val="28"/>
        </w:rPr>
      </w:pPr>
      <w:r w:rsidRPr="008F23F9">
        <w:rPr>
          <w:rFonts w:ascii="Times New Roman" w:hAnsi="Times New Roman"/>
          <w:color w:val="000000"/>
          <w:sz w:val="28"/>
          <w:szCs w:val="28"/>
        </w:rPr>
        <w:t>Кафедра</w:t>
      </w:r>
      <w:r>
        <w:rPr>
          <w:rFonts w:ascii="Times New Roman" w:hAnsi="Times New Roman"/>
          <w:color w:val="000000"/>
          <w:sz w:val="28"/>
          <w:szCs w:val="28"/>
        </w:rPr>
        <w:t xml:space="preserve"> </w:t>
      </w:r>
      <w:r w:rsidR="00E01EA2">
        <w:rPr>
          <w:rFonts w:ascii="Times New Roman" w:hAnsi="Times New Roman"/>
          <w:color w:val="000000"/>
          <w:sz w:val="28"/>
          <w:szCs w:val="28"/>
        </w:rPr>
        <w:t>технологий обработки и защиты информации</w:t>
      </w:r>
    </w:p>
    <w:p w14:paraId="08BA8603" w14:textId="77777777" w:rsidR="00111698" w:rsidRDefault="00111698" w:rsidP="00111698">
      <w:pPr>
        <w:spacing w:line="360" w:lineRule="auto"/>
        <w:jc w:val="both"/>
        <w:rPr>
          <w:rFonts w:ascii="Times New Roman" w:hAnsi="Times New Roman"/>
          <w:sz w:val="28"/>
          <w:szCs w:val="28"/>
        </w:rPr>
      </w:pPr>
    </w:p>
    <w:p w14:paraId="76B3CB80" w14:textId="77777777" w:rsidR="00111698" w:rsidRDefault="00111698" w:rsidP="00111698">
      <w:pPr>
        <w:spacing w:line="360" w:lineRule="auto"/>
        <w:jc w:val="center"/>
        <w:rPr>
          <w:rFonts w:ascii="Times New Roman" w:hAnsi="Times New Roman"/>
          <w:b/>
          <w:sz w:val="28"/>
          <w:szCs w:val="28"/>
        </w:rPr>
      </w:pPr>
    </w:p>
    <w:p w14:paraId="6A92D6FD" w14:textId="77777777" w:rsidR="00111698" w:rsidRDefault="00111698" w:rsidP="00111698">
      <w:pPr>
        <w:spacing w:line="360" w:lineRule="auto"/>
        <w:jc w:val="center"/>
        <w:rPr>
          <w:rFonts w:ascii="Times New Roman" w:hAnsi="Times New Roman"/>
          <w:b/>
          <w:sz w:val="28"/>
          <w:szCs w:val="28"/>
        </w:rPr>
      </w:pPr>
      <w:r>
        <w:rPr>
          <w:rFonts w:ascii="Times New Roman" w:hAnsi="Times New Roman"/>
          <w:b/>
          <w:sz w:val="28"/>
          <w:szCs w:val="28"/>
        </w:rPr>
        <w:t>Курсовая работа</w:t>
      </w:r>
    </w:p>
    <w:p w14:paraId="1E4E8F63" w14:textId="60E30B9C" w:rsidR="00111698" w:rsidRDefault="00111698" w:rsidP="00E20753">
      <w:pPr>
        <w:tabs>
          <w:tab w:val="left" w:pos="3402"/>
        </w:tabs>
        <w:spacing w:line="360" w:lineRule="auto"/>
        <w:jc w:val="center"/>
        <w:rPr>
          <w:rFonts w:ascii="Times New Roman" w:hAnsi="Times New Roman"/>
          <w:sz w:val="28"/>
          <w:szCs w:val="28"/>
        </w:rPr>
      </w:pPr>
      <w:r>
        <w:rPr>
          <w:rFonts w:ascii="Times New Roman" w:hAnsi="Times New Roman"/>
          <w:sz w:val="28"/>
          <w:szCs w:val="28"/>
        </w:rPr>
        <w:t>по дисциплине: «</w:t>
      </w:r>
      <w:r w:rsidR="00A5424C">
        <w:rPr>
          <w:rFonts w:ascii="Times New Roman" w:hAnsi="Times New Roman"/>
          <w:sz w:val="28"/>
          <w:szCs w:val="28"/>
        </w:rPr>
        <w:t>Теория программирования</w:t>
      </w:r>
      <w:r>
        <w:rPr>
          <w:rFonts w:ascii="Times New Roman" w:hAnsi="Times New Roman"/>
          <w:sz w:val="28"/>
          <w:szCs w:val="28"/>
        </w:rPr>
        <w:t>»</w:t>
      </w:r>
    </w:p>
    <w:p w14:paraId="46DF9CE2" w14:textId="4D9FAE91" w:rsidR="00111698" w:rsidRPr="00E24F6A" w:rsidRDefault="00111698" w:rsidP="00E24F6A">
      <w:pPr>
        <w:pStyle w:val="-"/>
        <w:jc w:val="center"/>
        <w:rPr>
          <w:lang w:val="ru"/>
        </w:rPr>
      </w:pPr>
      <w:r>
        <w:rPr>
          <w:szCs w:val="28"/>
        </w:rPr>
        <w:t>на тему: «</w:t>
      </w:r>
      <w:r w:rsidR="0078373F">
        <w:t>Система хранения статистических</w:t>
      </w:r>
      <w:r w:rsidR="00E24F6A">
        <w:t xml:space="preserve"> данных погодных наблюдений за прошедшие годы, прогнозирования погоды на ближайшие дни и рекомендации одежды на эти дни</w:t>
      </w:r>
      <w:r>
        <w:rPr>
          <w:szCs w:val="28"/>
        </w:rPr>
        <w:t>»</w:t>
      </w:r>
    </w:p>
    <w:p w14:paraId="0B9274BA" w14:textId="77777777" w:rsidR="00111698" w:rsidRDefault="00111698" w:rsidP="00111698">
      <w:pPr>
        <w:tabs>
          <w:tab w:val="left" w:pos="3402"/>
        </w:tabs>
        <w:spacing w:line="360" w:lineRule="auto"/>
        <w:jc w:val="right"/>
        <w:rPr>
          <w:rFonts w:ascii="Times New Roman" w:hAnsi="Times New Roman"/>
          <w:sz w:val="28"/>
          <w:szCs w:val="28"/>
        </w:rPr>
      </w:pPr>
    </w:p>
    <w:p w14:paraId="19537807" w14:textId="77777777" w:rsidR="00C201D8" w:rsidRDefault="00C201D8" w:rsidP="00111698">
      <w:pPr>
        <w:tabs>
          <w:tab w:val="left" w:pos="3402"/>
        </w:tabs>
        <w:spacing w:line="360" w:lineRule="auto"/>
        <w:jc w:val="right"/>
        <w:rPr>
          <w:rFonts w:ascii="Times New Roman" w:hAnsi="Times New Roman"/>
          <w:sz w:val="28"/>
          <w:szCs w:val="28"/>
        </w:rPr>
      </w:pPr>
    </w:p>
    <w:p w14:paraId="0D90023D" w14:textId="5FFAAE68" w:rsidR="00111698" w:rsidRPr="00C201D8" w:rsidRDefault="00E20753" w:rsidP="004265EC">
      <w:pPr>
        <w:tabs>
          <w:tab w:val="left" w:pos="3769"/>
        </w:tabs>
        <w:spacing w:line="360" w:lineRule="auto"/>
        <w:ind w:left="119"/>
        <w:rPr>
          <w:rFonts w:ascii="Times New Roman" w:hAnsi="Times New Roman"/>
          <w:iCs/>
          <w:sz w:val="28"/>
        </w:rPr>
      </w:pPr>
      <w:r w:rsidRPr="004901D9">
        <w:rPr>
          <w:rFonts w:ascii="Times New Roman" w:hAnsi="Times New Roman"/>
          <w:iCs/>
          <w:sz w:val="28"/>
        </w:rPr>
        <w:t>Преподаватель _____________В.С. Тарасов, ст. преподаватель __.__20__</w:t>
      </w:r>
      <w:r w:rsidR="00C201D8">
        <w:rPr>
          <w:rFonts w:ascii="Times New Roman" w:hAnsi="Times New Roman"/>
          <w:iCs/>
          <w:sz w:val="28"/>
        </w:rPr>
        <w:br/>
        <w:t>Обучающийся ______________</w:t>
      </w:r>
      <w:r>
        <w:rPr>
          <w:rFonts w:ascii="Times New Roman" w:hAnsi="Times New Roman"/>
          <w:iCs/>
          <w:sz w:val="28"/>
        </w:rPr>
        <w:t>А</w:t>
      </w:r>
      <w:r w:rsidRPr="004901D9">
        <w:rPr>
          <w:rFonts w:ascii="Times New Roman" w:hAnsi="Times New Roman"/>
          <w:iCs/>
          <w:sz w:val="28"/>
        </w:rPr>
        <w:t>.</w:t>
      </w:r>
      <w:r>
        <w:rPr>
          <w:rFonts w:ascii="Times New Roman" w:hAnsi="Times New Roman"/>
          <w:iCs/>
          <w:sz w:val="28"/>
        </w:rPr>
        <w:t>М</w:t>
      </w:r>
      <w:r w:rsidRPr="004901D9">
        <w:rPr>
          <w:rFonts w:ascii="Times New Roman" w:hAnsi="Times New Roman"/>
          <w:iCs/>
          <w:sz w:val="28"/>
        </w:rPr>
        <w:t xml:space="preserve">. </w:t>
      </w:r>
      <w:r>
        <w:rPr>
          <w:rFonts w:ascii="Times New Roman" w:hAnsi="Times New Roman"/>
          <w:iCs/>
          <w:sz w:val="28"/>
        </w:rPr>
        <w:t>Дракин</w:t>
      </w:r>
      <w:r w:rsidRPr="004901D9">
        <w:rPr>
          <w:rFonts w:ascii="Times New Roman" w:hAnsi="Times New Roman"/>
          <w:iCs/>
          <w:sz w:val="28"/>
        </w:rPr>
        <w:t xml:space="preserve">, 3 курс, д/о </w:t>
      </w:r>
      <w:r w:rsidR="00C201D8">
        <w:rPr>
          <w:rFonts w:ascii="Times New Roman" w:hAnsi="Times New Roman"/>
          <w:iCs/>
          <w:sz w:val="28"/>
        </w:rPr>
        <w:br/>
      </w:r>
      <w:r w:rsidRPr="004901D9">
        <w:rPr>
          <w:rFonts w:ascii="Times New Roman" w:hAnsi="Times New Roman"/>
          <w:iCs/>
          <w:sz w:val="28"/>
        </w:rPr>
        <w:t>Обучающийся ______________</w:t>
      </w:r>
      <w:r>
        <w:rPr>
          <w:rFonts w:ascii="Times New Roman" w:hAnsi="Times New Roman"/>
          <w:iCs/>
          <w:sz w:val="28"/>
        </w:rPr>
        <w:t>Т</w:t>
      </w:r>
      <w:r w:rsidRPr="004901D9">
        <w:rPr>
          <w:rFonts w:ascii="Times New Roman" w:hAnsi="Times New Roman"/>
          <w:iCs/>
          <w:sz w:val="28"/>
        </w:rPr>
        <w:t>.</w:t>
      </w:r>
      <w:r>
        <w:rPr>
          <w:rFonts w:ascii="Times New Roman" w:hAnsi="Times New Roman"/>
          <w:iCs/>
          <w:sz w:val="28"/>
        </w:rPr>
        <w:t>С</w:t>
      </w:r>
      <w:r w:rsidRPr="004901D9">
        <w:rPr>
          <w:rFonts w:ascii="Times New Roman" w:hAnsi="Times New Roman"/>
          <w:iCs/>
          <w:sz w:val="28"/>
        </w:rPr>
        <w:t xml:space="preserve">. </w:t>
      </w:r>
      <w:r w:rsidR="00150233">
        <w:rPr>
          <w:rFonts w:ascii="Times New Roman" w:hAnsi="Times New Roman"/>
          <w:iCs/>
          <w:sz w:val="28"/>
        </w:rPr>
        <w:t>Покушалова</w:t>
      </w:r>
      <w:r w:rsidRPr="004901D9">
        <w:rPr>
          <w:rFonts w:ascii="Times New Roman" w:hAnsi="Times New Roman"/>
          <w:iCs/>
          <w:sz w:val="28"/>
        </w:rPr>
        <w:t>, 3 курс, д/о</w:t>
      </w:r>
      <w:r w:rsidR="00111698">
        <w:rPr>
          <w:rFonts w:ascii="Times New Roman" w:hAnsi="Times New Roman"/>
          <w:sz w:val="28"/>
          <w:szCs w:val="28"/>
        </w:rPr>
        <w:t xml:space="preserve">  </w:t>
      </w:r>
      <w:r w:rsidR="00C201D8">
        <w:rPr>
          <w:rFonts w:ascii="Times New Roman" w:hAnsi="Times New Roman"/>
          <w:sz w:val="28"/>
          <w:szCs w:val="28"/>
        </w:rPr>
        <w:br/>
      </w:r>
      <w:r w:rsidRPr="004901D9">
        <w:rPr>
          <w:rFonts w:ascii="Times New Roman" w:hAnsi="Times New Roman"/>
          <w:iCs/>
          <w:sz w:val="28"/>
        </w:rPr>
        <w:t>Обучающийся ______________</w:t>
      </w:r>
      <w:r>
        <w:rPr>
          <w:rFonts w:ascii="Times New Roman" w:hAnsi="Times New Roman"/>
          <w:iCs/>
          <w:sz w:val="28"/>
        </w:rPr>
        <w:t>И</w:t>
      </w:r>
      <w:r w:rsidRPr="004901D9">
        <w:rPr>
          <w:rFonts w:ascii="Times New Roman" w:hAnsi="Times New Roman"/>
          <w:iCs/>
          <w:sz w:val="28"/>
        </w:rPr>
        <w:t>.</w:t>
      </w:r>
      <w:r>
        <w:rPr>
          <w:rFonts w:ascii="Times New Roman" w:hAnsi="Times New Roman"/>
          <w:iCs/>
          <w:sz w:val="28"/>
        </w:rPr>
        <w:t>С</w:t>
      </w:r>
      <w:r w:rsidRPr="004901D9">
        <w:rPr>
          <w:rFonts w:ascii="Times New Roman" w:hAnsi="Times New Roman"/>
          <w:iCs/>
          <w:sz w:val="28"/>
        </w:rPr>
        <w:t xml:space="preserve">. </w:t>
      </w:r>
      <w:r>
        <w:rPr>
          <w:rFonts w:ascii="Times New Roman" w:hAnsi="Times New Roman"/>
          <w:iCs/>
          <w:sz w:val="28"/>
        </w:rPr>
        <w:t>Величко</w:t>
      </w:r>
      <w:r w:rsidRPr="004901D9">
        <w:rPr>
          <w:rFonts w:ascii="Times New Roman" w:hAnsi="Times New Roman"/>
          <w:iCs/>
          <w:sz w:val="28"/>
        </w:rPr>
        <w:t>, 3 курс, д/о</w:t>
      </w:r>
      <w:r>
        <w:rPr>
          <w:rFonts w:ascii="Times New Roman" w:hAnsi="Times New Roman"/>
          <w:sz w:val="28"/>
          <w:szCs w:val="28"/>
        </w:rPr>
        <w:t xml:space="preserve"> </w:t>
      </w:r>
      <w:r w:rsidR="00816B96">
        <w:rPr>
          <w:rFonts w:ascii="Times New Roman" w:hAnsi="Times New Roman"/>
          <w:sz w:val="28"/>
          <w:szCs w:val="28"/>
        </w:rPr>
        <w:br/>
        <w:t xml:space="preserve">Обучающийся </w:t>
      </w:r>
      <w:r w:rsidR="00816B96" w:rsidRPr="004901D9">
        <w:rPr>
          <w:rFonts w:ascii="Times New Roman" w:hAnsi="Times New Roman"/>
          <w:iCs/>
          <w:sz w:val="28"/>
        </w:rPr>
        <w:t>______________</w:t>
      </w:r>
      <w:r w:rsidR="00816B96">
        <w:rPr>
          <w:rFonts w:ascii="Times New Roman" w:hAnsi="Times New Roman"/>
          <w:iCs/>
          <w:sz w:val="28"/>
        </w:rPr>
        <w:t>А</w:t>
      </w:r>
      <w:r w:rsidR="00816B96" w:rsidRPr="004901D9">
        <w:rPr>
          <w:rFonts w:ascii="Times New Roman" w:hAnsi="Times New Roman"/>
          <w:iCs/>
          <w:sz w:val="28"/>
        </w:rPr>
        <w:t>.</w:t>
      </w:r>
      <w:r w:rsidR="00816B96">
        <w:rPr>
          <w:rFonts w:ascii="Times New Roman" w:hAnsi="Times New Roman"/>
          <w:iCs/>
          <w:sz w:val="28"/>
        </w:rPr>
        <w:t>С</w:t>
      </w:r>
      <w:r w:rsidR="00816B96" w:rsidRPr="004901D9">
        <w:rPr>
          <w:rFonts w:ascii="Times New Roman" w:hAnsi="Times New Roman"/>
          <w:iCs/>
          <w:sz w:val="28"/>
        </w:rPr>
        <w:t xml:space="preserve">. </w:t>
      </w:r>
      <w:r w:rsidR="00816B96">
        <w:rPr>
          <w:rFonts w:ascii="Times New Roman" w:hAnsi="Times New Roman"/>
          <w:iCs/>
          <w:sz w:val="28"/>
        </w:rPr>
        <w:t>Новиков</w:t>
      </w:r>
      <w:r w:rsidR="00816B96" w:rsidRPr="004901D9">
        <w:rPr>
          <w:rFonts w:ascii="Times New Roman" w:hAnsi="Times New Roman"/>
          <w:iCs/>
          <w:sz w:val="28"/>
        </w:rPr>
        <w:t>, 3 курс, д/о</w:t>
      </w:r>
    </w:p>
    <w:p w14:paraId="72754E8D" w14:textId="77777777" w:rsidR="00C201D8" w:rsidRDefault="00C201D8" w:rsidP="00111698">
      <w:pPr>
        <w:tabs>
          <w:tab w:val="left" w:pos="3402"/>
        </w:tabs>
        <w:spacing w:line="360" w:lineRule="auto"/>
        <w:jc w:val="right"/>
        <w:rPr>
          <w:rFonts w:ascii="Times New Roman" w:hAnsi="Times New Roman"/>
          <w:sz w:val="28"/>
          <w:szCs w:val="28"/>
        </w:rPr>
      </w:pPr>
    </w:p>
    <w:p w14:paraId="274777D8" w14:textId="5DC856AE" w:rsidR="00111698" w:rsidRDefault="00816B96" w:rsidP="00111698">
      <w:pPr>
        <w:tabs>
          <w:tab w:val="left" w:pos="3402"/>
        </w:tabs>
        <w:spacing w:line="360" w:lineRule="auto"/>
        <w:jc w:val="center"/>
        <w:rPr>
          <w:rFonts w:ascii="Times New Roman" w:hAnsi="Times New Roman"/>
          <w:sz w:val="28"/>
          <w:szCs w:val="28"/>
        </w:rPr>
      </w:pPr>
      <w:r>
        <w:rPr>
          <w:rFonts w:ascii="Times New Roman" w:hAnsi="Times New Roman"/>
          <w:sz w:val="28"/>
          <w:szCs w:val="28"/>
        </w:rPr>
        <w:br/>
      </w:r>
      <w:r w:rsidR="00111698">
        <w:rPr>
          <w:rFonts w:ascii="Times New Roman" w:hAnsi="Times New Roman"/>
          <w:sz w:val="28"/>
          <w:szCs w:val="28"/>
        </w:rPr>
        <w:t>Воронеж</w:t>
      </w:r>
    </w:p>
    <w:p w14:paraId="5972F04D" w14:textId="735E2110" w:rsidR="00816B96" w:rsidRDefault="001213A2" w:rsidP="00E20753">
      <w:pPr>
        <w:tabs>
          <w:tab w:val="left" w:pos="3402"/>
        </w:tabs>
        <w:spacing w:line="360" w:lineRule="auto"/>
        <w:jc w:val="center"/>
        <w:rPr>
          <w:rFonts w:ascii="Times New Roman" w:hAnsi="Times New Roman"/>
          <w:sz w:val="28"/>
          <w:szCs w:val="28"/>
        </w:rPr>
      </w:pPr>
      <w:r>
        <w:rPr>
          <w:rFonts w:ascii="Times New Roman" w:hAnsi="Times New Roman"/>
          <w:sz w:val="28"/>
          <w:szCs w:val="28"/>
        </w:rPr>
        <w:t>2023</w:t>
      </w:r>
      <w:r w:rsidR="00816B96">
        <w:rPr>
          <w:rFonts w:ascii="Times New Roman" w:hAnsi="Times New Roman"/>
          <w:sz w:val="28"/>
          <w:szCs w:val="28"/>
        </w:rPr>
        <w:br w:type="page"/>
      </w:r>
    </w:p>
    <w:p w14:paraId="32577D26" w14:textId="27C38AFD" w:rsidR="00F046BD" w:rsidRDefault="00FC5E14" w:rsidP="00F046BD">
      <w:pPr>
        <w:pStyle w:val="aff0"/>
        <w:rPr>
          <w:b w:val="0"/>
          <w:color w:val="auto"/>
          <w:sz w:val="28"/>
        </w:rPr>
      </w:pPr>
      <w:bookmarkStart w:id="1" w:name="_Toc53690659"/>
      <w:bookmarkStart w:id="2" w:name="_Toc104476294"/>
      <w:bookmarkStart w:id="3" w:name="_Toc104476445"/>
      <w:bookmarkStart w:id="4" w:name="_Toc104548858"/>
      <w:bookmarkStart w:id="5" w:name="_Toc136874637"/>
      <w:r>
        <w:lastRenderedPageBreak/>
        <w:t>Содержание</w:t>
      </w:r>
      <w:bookmarkEnd w:id="1"/>
      <w:bookmarkEnd w:id="2"/>
      <w:bookmarkEnd w:id="3"/>
      <w:bookmarkEnd w:id="4"/>
      <w:bookmarkEnd w:id="5"/>
    </w:p>
    <w:p w14:paraId="098B4623" w14:textId="258DB02C" w:rsidR="00A628BE" w:rsidRPr="00E35B1D" w:rsidRDefault="0036117A">
      <w:pPr>
        <w:pStyle w:val="11"/>
        <w:tabs>
          <w:tab w:val="right" w:leader="dot" w:pos="9345"/>
        </w:tabs>
        <w:rPr>
          <w:rFonts w:ascii="Times New Roman" w:eastAsiaTheme="minorEastAsia" w:hAnsi="Times New Roman"/>
          <w:noProof/>
          <w:sz w:val="28"/>
          <w:szCs w:val="28"/>
        </w:rPr>
      </w:pPr>
      <w:r w:rsidRPr="0036117A">
        <w:rPr>
          <w:rFonts w:ascii="Times New Roman" w:hAnsi="Times New Roman"/>
          <w:b/>
          <w:sz w:val="28"/>
          <w:szCs w:val="28"/>
        </w:rPr>
        <w:fldChar w:fldCharType="begin"/>
      </w:r>
      <w:r w:rsidRPr="0036117A">
        <w:rPr>
          <w:rFonts w:ascii="Times New Roman" w:hAnsi="Times New Roman"/>
          <w:b/>
          <w:sz w:val="28"/>
          <w:szCs w:val="28"/>
        </w:rPr>
        <w:instrText xml:space="preserve"> TOC \h \z \t "Введение/Заключение;1;Название Параграфа;2;Содержание;1;Название главы;1;Название Пункта;3" </w:instrText>
      </w:r>
      <w:r w:rsidRPr="0036117A">
        <w:rPr>
          <w:rFonts w:ascii="Times New Roman" w:hAnsi="Times New Roman"/>
          <w:b/>
          <w:sz w:val="28"/>
          <w:szCs w:val="28"/>
        </w:rPr>
        <w:fldChar w:fldCharType="separate"/>
      </w:r>
      <w:hyperlink w:anchor="_Toc136874637" w:history="1">
        <w:r w:rsidR="00A628BE" w:rsidRPr="00E35B1D">
          <w:rPr>
            <w:rStyle w:val="ae"/>
            <w:rFonts w:ascii="Times New Roman" w:hAnsi="Times New Roman"/>
            <w:noProof/>
            <w:sz w:val="28"/>
            <w:szCs w:val="28"/>
          </w:rPr>
          <w:t>Содержание</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_Toc136874637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2</w:t>
        </w:r>
        <w:r w:rsidR="00A628BE" w:rsidRPr="00E35B1D">
          <w:rPr>
            <w:rFonts w:ascii="Times New Roman" w:hAnsi="Times New Roman"/>
            <w:noProof/>
            <w:webHidden/>
            <w:sz w:val="28"/>
            <w:szCs w:val="28"/>
          </w:rPr>
          <w:fldChar w:fldCharType="end"/>
        </w:r>
      </w:hyperlink>
    </w:p>
    <w:p w14:paraId="3F0E6E94" w14:textId="4DB323AC" w:rsidR="00A628BE" w:rsidRPr="00E35B1D" w:rsidRDefault="00266163">
      <w:pPr>
        <w:pStyle w:val="11"/>
        <w:tabs>
          <w:tab w:val="right" w:leader="dot" w:pos="9345"/>
        </w:tabs>
        <w:rPr>
          <w:rFonts w:ascii="Times New Roman" w:eastAsiaTheme="minorEastAsia" w:hAnsi="Times New Roman"/>
          <w:noProof/>
          <w:sz w:val="28"/>
          <w:szCs w:val="28"/>
        </w:rPr>
      </w:pPr>
      <w:hyperlink w:anchor="_Toc136874638" w:history="1">
        <w:r w:rsidR="00A628BE" w:rsidRPr="00E35B1D">
          <w:rPr>
            <w:rStyle w:val="ae"/>
            <w:rFonts w:ascii="Times New Roman" w:hAnsi="Times New Roman"/>
            <w:noProof/>
            <w:sz w:val="28"/>
            <w:szCs w:val="28"/>
          </w:rPr>
          <w:t>Введение</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_Toc136874638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3</w:t>
        </w:r>
        <w:r w:rsidR="00A628BE" w:rsidRPr="00E35B1D">
          <w:rPr>
            <w:rFonts w:ascii="Times New Roman" w:hAnsi="Times New Roman"/>
            <w:noProof/>
            <w:webHidden/>
            <w:sz w:val="28"/>
            <w:szCs w:val="28"/>
          </w:rPr>
          <w:fldChar w:fldCharType="end"/>
        </w:r>
      </w:hyperlink>
    </w:p>
    <w:p w14:paraId="27B4F0A5" w14:textId="14F14FAE" w:rsidR="00A628BE" w:rsidRPr="00E35B1D" w:rsidRDefault="00266163">
      <w:pPr>
        <w:pStyle w:val="11"/>
        <w:tabs>
          <w:tab w:val="right" w:leader="dot" w:pos="9345"/>
        </w:tabs>
        <w:rPr>
          <w:rFonts w:ascii="Times New Roman" w:eastAsiaTheme="minorEastAsia" w:hAnsi="Times New Roman"/>
          <w:noProof/>
          <w:sz w:val="28"/>
          <w:szCs w:val="28"/>
        </w:rPr>
      </w:pPr>
      <w:hyperlink w:anchor="_Toc136874639" w:history="1">
        <w:r w:rsidR="00A628BE" w:rsidRPr="00E35B1D">
          <w:rPr>
            <w:rStyle w:val="ae"/>
            <w:rFonts w:ascii="Times New Roman" w:hAnsi="Times New Roman"/>
            <w:noProof/>
            <w:sz w:val="28"/>
            <w:szCs w:val="28"/>
          </w:rPr>
          <w:t>1 Постановка задачи</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_Toc136874639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4</w:t>
        </w:r>
        <w:r w:rsidR="00A628BE" w:rsidRPr="00E35B1D">
          <w:rPr>
            <w:rFonts w:ascii="Times New Roman" w:hAnsi="Times New Roman"/>
            <w:noProof/>
            <w:webHidden/>
            <w:sz w:val="28"/>
            <w:szCs w:val="28"/>
          </w:rPr>
          <w:fldChar w:fldCharType="end"/>
        </w:r>
      </w:hyperlink>
    </w:p>
    <w:p w14:paraId="6380AB5A" w14:textId="7CFADCD6" w:rsidR="00A628BE" w:rsidRPr="00E35B1D" w:rsidRDefault="00266163">
      <w:pPr>
        <w:pStyle w:val="11"/>
        <w:tabs>
          <w:tab w:val="right" w:leader="dot" w:pos="9345"/>
        </w:tabs>
        <w:rPr>
          <w:rFonts w:ascii="Times New Roman" w:eastAsiaTheme="minorEastAsia" w:hAnsi="Times New Roman"/>
          <w:noProof/>
          <w:sz w:val="28"/>
          <w:szCs w:val="28"/>
        </w:rPr>
      </w:pPr>
      <w:hyperlink w:anchor="_Toc136874640" w:history="1">
        <w:r w:rsidR="00A628BE" w:rsidRPr="00E35B1D">
          <w:rPr>
            <w:rStyle w:val="ae"/>
            <w:rFonts w:ascii="Times New Roman" w:hAnsi="Times New Roman"/>
            <w:noProof/>
            <w:sz w:val="28"/>
            <w:szCs w:val="28"/>
          </w:rPr>
          <w:t>2 Анализ предметной области</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_Toc136874640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5</w:t>
        </w:r>
        <w:r w:rsidR="00A628BE" w:rsidRPr="00E35B1D">
          <w:rPr>
            <w:rFonts w:ascii="Times New Roman" w:hAnsi="Times New Roman"/>
            <w:noProof/>
            <w:webHidden/>
            <w:sz w:val="28"/>
            <w:szCs w:val="28"/>
          </w:rPr>
          <w:fldChar w:fldCharType="end"/>
        </w:r>
      </w:hyperlink>
    </w:p>
    <w:p w14:paraId="5A3A8B7D" w14:textId="7D5B1772" w:rsidR="00A628BE" w:rsidRPr="00E35B1D" w:rsidRDefault="00266163">
      <w:pPr>
        <w:pStyle w:val="21"/>
        <w:tabs>
          <w:tab w:val="right" w:leader="dot" w:pos="9345"/>
        </w:tabs>
        <w:rPr>
          <w:rFonts w:ascii="Times New Roman" w:eastAsiaTheme="minorEastAsia" w:hAnsi="Times New Roman"/>
          <w:noProof/>
          <w:sz w:val="28"/>
          <w:szCs w:val="28"/>
        </w:rPr>
      </w:pPr>
      <w:hyperlink w:anchor="_Toc136874641" w:history="1">
        <w:r w:rsidR="00A628BE" w:rsidRPr="00E35B1D">
          <w:rPr>
            <w:rStyle w:val="ae"/>
            <w:rFonts w:ascii="Times New Roman" w:hAnsi="Times New Roman"/>
            <w:noProof/>
            <w:sz w:val="28"/>
            <w:szCs w:val="28"/>
          </w:rPr>
          <w:t>2.1 Предметная область</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_Toc136874641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5</w:t>
        </w:r>
        <w:r w:rsidR="00A628BE" w:rsidRPr="00E35B1D">
          <w:rPr>
            <w:rFonts w:ascii="Times New Roman" w:hAnsi="Times New Roman"/>
            <w:noProof/>
            <w:webHidden/>
            <w:sz w:val="28"/>
            <w:szCs w:val="28"/>
          </w:rPr>
          <w:fldChar w:fldCharType="end"/>
        </w:r>
      </w:hyperlink>
    </w:p>
    <w:p w14:paraId="1306148D" w14:textId="32E897CC" w:rsidR="00A628BE" w:rsidRPr="00E35B1D" w:rsidRDefault="00266163">
      <w:pPr>
        <w:pStyle w:val="21"/>
        <w:tabs>
          <w:tab w:val="right" w:leader="dot" w:pos="9345"/>
        </w:tabs>
        <w:rPr>
          <w:rFonts w:ascii="Times New Roman" w:eastAsiaTheme="minorEastAsia" w:hAnsi="Times New Roman"/>
          <w:noProof/>
          <w:sz w:val="28"/>
          <w:szCs w:val="28"/>
        </w:rPr>
      </w:pPr>
      <w:hyperlink w:anchor="_Toc136874642" w:history="1">
        <w:r w:rsidR="00A628BE" w:rsidRPr="00E35B1D">
          <w:rPr>
            <w:rStyle w:val="ae"/>
            <w:rFonts w:ascii="Times New Roman" w:hAnsi="Times New Roman"/>
            <w:noProof/>
            <w:sz w:val="28"/>
            <w:szCs w:val="28"/>
          </w:rPr>
          <w:t>2.2 Основные возможности и требования к сайту</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_Toc136874642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5</w:t>
        </w:r>
        <w:r w:rsidR="00A628BE" w:rsidRPr="00E35B1D">
          <w:rPr>
            <w:rFonts w:ascii="Times New Roman" w:hAnsi="Times New Roman"/>
            <w:noProof/>
            <w:webHidden/>
            <w:sz w:val="28"/>
            <w:szCs w:val="28"/>
          </w:rPr>
          <w:fldChar w:fldCharType="end"/>
        </w:r>
      </w:hyperlink>
    </w:p>
    <w:p w14:paraId="6B4F2C67" w14:textId="7A39CF3A" w:rsidR="00A628BE" w:rsidRPr="00E35B1D" w:rsidRDefault="00266163">
      <w:pPr>
        <w:pStyle w:val="21"/>
        <w:tabs>
          <w:tab w:val="right" w:leader="dot" w:pos="9345"/>
        </w:tabs>
        <w:rPr>
          <w:rFonts w:ascii="Times New Roman" w:eastAsiaTheme="minorEastAsia" w:hAnsi="Times New Roman"/>
          <w:noProof/>
          <w:sz w:val="28"/>
          <w:szCs w:val="28"/>
        </w:rPr>
      </w:pPr>
      <w:hyperlink w:anchor="_Toc136874643" w:history="1">
        <w:r w:rsidR="00A628BE" w:rsidRPr="00E35B1D">
          <w:rPr>
            <w:rStyle w:val="ae"/>
            <w:rFonts w:ascii="Times New Roman" w:hAnsi="Times New Roman"/>
            <w:noProof/>
            <w:sz w:val="28"/>
            <w:szCs w:val="28"/>
          </w:rPr>
          <w:t>2.3 Обзор аналогов.</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_Toc136874643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7</w:t>
        </w:r>
        <w:r w:rsidR="00A628BE" w:rsidRPr="00E35B1D">
          <w:rPr>
            <w:rFonts w:ascii="Times New Roman" w:hAnsi="Times New Roman"/>
            <w:noProof/>
            <w:webHidden/>
            <w:sz w:val="28"/>
            <w:szCs w:val="28"/>
          </w:rPr>
          <w:fldChar w:fldCharType="end"/>
        </w:r>
      </w:hyperlink>
    </w:p>
    <w:p w14:paraId="57675AAF" w14:textId="69D3B652" w:rsidR="00A628BE" w:rsidRPr="00E35B1D" w:rsidRDefault="00266163">
      <w:pPr>
        <w:pStyle w:val="31"/>
        <w:tabs>
          <w:tab w:val="right" w:leader="dot" w:pos="9345"/>
        </w:tabs>
        <w:rPr>
          <w:rFonts w:ascii="Times New Roman" w:eastAsiaTheme="minorEastAsia" w:hAnsi="Times New Roman"/>
          <w:noProof/>
          <w:sz w:val="28"/>
          <w:szCs w:val="28"/>
        </w:rPr>
      </w:pPr>
      <w:hyperlink w:anchor="_Toc136874644" w:history="1">
        <w:r w:rsidR="00A628BE" w:rsidRPr="00E35B1D">
          <w:rPr>
            <w:rStyle w:val="ae"/>
            <w:rFonts w:ascii="Times New Roman" w:hAnsi="Times New Roman"/>
            <w:noProof/>
            <w:sz w:val="28"/>
            <w:szCs w:val="28"/>
            <w:lang w:val="en-US"/>
          </w:rPr>
          <w:t>2.3.1</w:t>
        </w:r>
        <w:r w:rsidR="00A628BE" w:rsidRPr="00E35B1D">
          <w:rPr>
            <w:rStyle w:val="ae"/>
            <w:rFonts w:ascii="Times New Roman" w:hAnsi="Times New Roman"/>
            <w:noProof/>
            <w:sz w:val="28"/>
            <w:szCs w:val="28"/>
          </w:rPr>
          <w:t xml:space="preserve"> Статистика погоды </w:t>
        </w:r>
        <w:r w:rsidR="00A628BE" w:rsidRPr="00E35B1D">
          <w:rPr>
            <w:rStyle w:val="ae"/>
            <w:rFonts w:ascii="Times New Roman" w:hAnsi="Times New Roman"/>
            <w:noProof/>
            <w:sz w:val="28"/>
            <w:szCs w:val="28"/>
            <w:lang w:val="en-US"/>
          </w:rPr>
          <w:t>Gismeteo</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_Toc136874644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7</w:t>
        </w:r>
        <w:r w:rsidR="00A628BE" w:rsidRPr="00E35B1D">
          <w:rPr>
            <w:rFonts w:ascii="Times New Roman" w:hAnsi="Times New Roman"/>
            <w:noProof/>
            <w:webHidden/>
            <w:sz w:val="28"/>
            <w:szCs w:val="28"/>
          </w:rPr>
          <w:fldChar w:fldCharType="end"/>
        </w:r>
      </w:hyperlink>
    </w:p>
    <w:p w14:paraId="330EE1BD" w14:textId="26077BA9" w:rsidR="00A628BE" w:rsidRPr="00E35B1D" w:rsidRDefault="00266163">
      <w:pPr>
        <w:pStyle w:val="31"/>
        <w:tabs>
          <w:tab w:val="right" w:leader="dot" w:pos="9345"/>
        </w:tabs>
        <w:rPr>
          <w:rFonts w:ascii="Times New Roman" w:eastAsiaTheme="minorEastAsia" w:hAnsi="Times New Roman"/>
          <w:noProof/>
          <w:sz w:val="28"/>
          <w:szCs w:val="28"/>
        </w:rPr>
      </w:pPr>
      <w:hyperlink w:anchor="_Toc136874645" w:history="1">
        <w:r w:rsidR="00A628BE" w:rsidRPr="00E35B1D">
          <w:rPr>
            <w:rStyle w:val="ae"/>
            <w:rFonts w:ascii="Times New Roman" w:hAnsi="Times New Roman"/>
            <w:noProof/>
            <w:sz w:val="28"/>
            <w:szCs w:val="28"/>
          </w:rPr>
          <w:t>2.3.2 Статистика погоды Погодные сервисы</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_Toc136874645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8</w:t>
        </w:r>
        <w:r w:rsidR="00A628BE" w:rsidRPr="00E35B1D">
          <w:rPr>
            <w:rFonts w:ascii="Times New Roman" w:hAnsi="Times New Roman"/>
            <w:noProof/>
            <w:webHidden/>
            <w:sz w:val="28"/>
            <w:szCs w:val="28"/>
          </w:rPr>
          <w:fldChar w:fldCharType="end"/>
        </w:r>
      </w:hyperlink>
    </w:p>
    <w:p w14:paraId="5CF6D44B" w14:textId="62E1BCD3" w:rsidR="00A628BE" w:rsidRPr="00E35B1D" w:rsidRDefault="00266163">
      <w:pPr>
        <w:pStyle w:val="31"/>
        <w:tabs>
          <w:tab w:val="right" w:leader="dot" w:pos="9345"/>
        </w:tabs>
        <w:rPr>
          <w:rFonts w:ascii="Times New Roman" w:eastAsiaTheme="minorEastAsia" w:hAnsi="Times New Roman"/>
          <w:noProof/>
          <w:sz w:val="28"/>
          <w:szCs w:val="28"/>
        </w:rPr>
      </w:pPr>
      <w:hyperlink w:anchor="_Toc136874646" w:history="1">
        <w:r w:rsidR="00A628BE" w:rsidRPr="00E35B1D">
          <w:rPr>
            <w:rStyle w:val="ae"/>
            <w:rFonts w:ascii="Times New Roman" w:hAnsi="Times New Roman"/>
            <w:noProof/>
            <w:sz w:val="28"/>
            <w:szCs w:val="28"/>
          </w:rPr>
          <w:t xml:space="preserve">2.3.3 Статистика погоды </w:t>
        </w:r>
        <w:r w:rsidR="00A628BE" w:rsidRPr="00E35B1D">
          <w:rPr>
            <w:rStyle w:val="ae"/>
            <w:rFonts w:ascii="Times New Roman" w:hAnsi="Times New Roman"/>
            <w:noProof/>
            <w:sz w:val="28"/>
            <w:szCs w:val="28"/>
            <w:lang w:val="en-US"/>
          </w:rPr>
          <w:t>Rp5</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_Toc136874646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10</w:t>
        </w:r>
        <w:r w:rsidR="00A628BE" w:rsidRPr="00E35B1D">
          <w:rPr>
            <w:rFonts w:ascii="Times New Roman" w:hAnsi="Times New Roman"/>
            <w:noProof/>
            <w:webHidden/>
            <w:sz w:val="28"/>
            <w:szCs w:val="28"/>
          </w:rPr>
          <w:fldChar w:fldCharType="end"/>
        </w:r>
      </w:hyperlink>
    </w:p>
    <w:p w14:paraId="043B29C6" w14:textId="7B171C97" w:rsidR="00A628BE" w:rsidRPr="00E35B1D" w:rsidRDefault="00266163">
      <w:pPr>
        <w:pStyle w:val="11"/>
        <w:tabs>
          <w:tab w:val="right" w:leader="dot" w:pos="9345"/>
        </w:tabs>
        <w:rPr>
          <w:rFonts w:ascii="Times New Roman" w:eastAsiaTheme="minorEastAsia" w:hAnsi="Times New Roman"/>
          <w:noProof/>
          <w:sz w:val="28"/>
          <w:szCs w:val="28"/>
        </w:rPr>
      </w:pPr>
      <w:hyperlink w:anchor="_Toc136874647" w:history="1">
        <w:r w:rsidR="00A628BE" w:rsidRPr="00E35B1D">
          <w:rPr>
            <w:rStyle w:val="ae"/>
            <w:rFonts w:ascii="Times New Roman" w:hAnsi="Times New Roman"/>
            <w:noProof/>
            <w:sz w:val="28"/>
            <w:szCs w:val="28"/>
          </w:rPr>
          <w:t>3 Графическое описание работы системы</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_Toc136874647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12</w:t>
        </w:r>
        <w:r w:rsidR="00A628BE" w:rsidRPr="00E35B1D">
          <w:rPr>
            <w:rFonts w:ascii="Times New Roman" w:hAnsi="Times New Roman"/>
            <w:noProof/>
            <w:webHidden/>
            <w:sz w:val="28"/>
            <w:szCs w:val="28"/>
          </w:rPr>
          <w:fldChar w:fldCharType="end"/>
        </w:r>
      </w:hyperlink>
    </w:p>
    <w:p w14:paraId="6CBE5350" w14:textId="76DC482E" w:rsidR="00A628BE" w:rsidRPr="00E35B1D" w:rsidRDefault="00266163">
      <w:pPr>
        <w:pStyle w:val="21"/>
        <w:tabs>
          <w:tab w:val="right" w:leader="dot" w:pos="9345"/>
        </w:tabs>
        <w:rPr>
          <w:rFonts w:ascii="Times New Roman" w:eastAsiaTheme="minorEastAsia" w:hAnsi="Times New Roman"/>
          <w:noProof/>
          <w:sz w:val="28"/>
          <w:szCs w:val="28"/>
        </w:rPr>
      </w:pPr>
      <w:hyperlink w:anchor="_Toc136874648" w:history="1">
        <w:r w:rsidR="00A628BE" w:rsidRPr="00E35B1D">
          <w:rPr>
            <w:rStyle w:val="ae"/>
            <w:rFonts w:ascii="Times New Roman" w:hAnsi="Times New Roman"/>
            <w:noProof/>
            <w:sz w:val="28"/>
            <w:szCs w:val="28"/>
          </w:rPr>
          <w:t xml:space="preserve">3.1 Диаграмма </w:t>
        </w:r>
        <w:r w:rsidR="00A628BE" w:rsidRPr="00E35B1D">
          <w:rPr>
            <w:rStyle w:val="ae"/>
            <w:rFonts w:ascii="Times New Roman" w:hAnsi="Times New Roman"/>
            <w:noProof/>
            <w:sz w:val="28"/>
            <w:szCs w:val="28"/>
            <w:lang w:val="en-US"/>
          </w:rPr>
          <w:t>IDEF0</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_Toc136874648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12</w:t>
        </w:r>
        <w:r w:rsidR="00A628BE" w:rsidRPr="00E35B1D">
          <w:rPr>
            <w:rFonts w:ascii="Times New Roman" w:hAnsi="Times New Roman"/>
            <w:noProof/>
            <w:webHidden/>
            <w:sz w:val="28"/>
            <w:szCs w:val="28"/>
          </w:rPr>
          <w:fldChar w:fldCharType="end"/>
        </w:r>
      </w:hyperlink>
    </w:p>
    <w:p w14:paraId="5C8F21B7" w14:textId="2AD15722" w:rsidR="00A628BE" w:rsidRPr="00E35B1D" w:rsidRDefault="00266163">
      <w:pPr>
        <w:pStyle w:val="21"/>
        <w:tabs>
          <w:tab w:val="right" w:leader="dot" w:pos="9345"/>
        </w:tabs>
        <w:rPr>
          <w:rFonts w:ascii="Times New Roman" w:eastAsiaTheme="minorEastAsia" w:hAnsi="Times New Roman"/>
          <w:noProof/>
          <w:sz w:val="28"/>
          <w:szCs w:val="28"/>
        </w:rPr>
      </w:pPr>
      <w:hyperlink w:anchor="_Toc136874649" w:history="1">
        <w:r w:rsidR="00A628BE" w:rsidRPr="00E35B1D">
          <w:rPr>
            <w:rStyle w:val="ae"/>
            <w:rFonts w:ascii="Times New Roman" w:hAnsi="Times New Roman"/>
            <w:noProof/>
            <w:sz w:val="28"/>
            <w:szCs w:val="28"/>
          </w:rPr>
          <w:t>3.2 Диаграмма прецедентов</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_Toc136874649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12</w:t>
        </w:r>
        <w:r w:rsidR="00A628BE" w:rsidRPr="00E35B1D">
          <w:rPr>
            <w:rFonts w:ascii="Times New Roman" w:hAnsi="Times New Roman"/>
            <w:noProof/>
            <w:webHidden/>
            <w:sz w:val="28"/>
            <w:szCs w:val="28"/>
          </w:rPr>
          <w:fldChar w:fldCharType="end"/>
        </w:r>
      </w:hyperlink>
    </w:p>
    <w:p w14:paraId="7A0D5AD8" w14:textId="4CD88708" w:rsidR="00A628BE" w:rsidRPr="00E35B1D" w:rsidRDefault="00266163">
      <w:pPr>
        <w:pStyle w:val="21"/>
        <w:tabs>
          <w:tab w:val="right" w:leader="dot" w:pos="9345"/>
        </w:tabs>
        <w:rPr>
          <w:rFonts w:ascii="Times New Roman" w:eastAsiaTheme="minorEastAsia" w:hAnsi="Times New Roman"/>
          <w:noProof/>
          <w:sz w:val="28"/>
          <w:szCs w:val="28"/>
        </w:rPr>
      </w:pPr>
      <w:hyperlink w:anchor="_Toc136874650" w:history="1">
        <w:r w:rsidR="00A628BE" w:rsidRPr="00E35B1D">
          <w:rPr>
            <w:rStyle w:val="ae"/>
            <w:rFonts w:ascii="Times New Roman" w:hAnsi="Times New Roman"/>
            <w:noProof/>
            <w:sz w:val="28"/>
            <w:szCs w:val="28"/>
          </w:rPr>
          <w:t>3.3 Диаграмма активностей</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_Toc136874650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14</w:t>
        </w:r>
        <w:r w:rsidR="00A628BE" w:rsidRPr="00E35B1D">
          <w:rPr>
            <w:rFonts w:ascii="Times New Roman" w:hAnsi="Times New Roman"/>
            <w:noProof/>
            <w:webHidden/>
            <w:sz w:val="28"/>
            <w:szCs w:val="28"/>
          </w:rPr>
          <w:fldChar w:fldCharType="end"/>
        </w:r>
      </w:hyperlink>
    </w:p>
    <w:p w14:paraId="6D6309DA" w14:textId="2B7A3DE2" w:rsidR="00A628BE" w:rsidRPr="00E35B1D" w:rsidRDefault="00266163">
      <w:pPr>
        <w:pStyle w:val="21"/>
        <w:tabs>
          <w:tab w:val="right" w:leader="dot" w:pos="9345"/>
        </w:tabs>
        <w:rPr>
          <w:rFonts w:ascii="Times New Roman" w:eastAsiaTheme="minorEastAsia" w:hAnsi="Times New Roman"/>
          <w:noProof/>
          <w:sz w:val="28"/>
          <w:szCs w:val="28"/>
        </w:rPr>
      </w:pPr>
      <w:hyperlink w:anchor="_Toc136874651" w:history="1">
        <w:r w:rsidR="00A628BE" w:rsidRPr="00E35B1D">
          <w:rPr>
            <w:rStyle w:val="ae"/>
            <w:rFonts w:ascii="Times New Roman" w:hAnsi="Times New Roman"/>
            <w:noProof/>
            <w:sz w:val="28"/>
            <w:szCs w:val="28"/>
          </w:rPr>
          <w:t>3.4 Диаграмма последовательностей</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_Toc136874651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15</w:t>
        </w:r>
        <w:r w:rsidR="00A628BE" w:rsidRPr="00E35B1D">
          <w:rPr>
            <w:rFonts w:ascii="Times New Roman" w:hAnsi="Times New Roman"/>
            <w:noProof/>
            <w:webHidden/>
            <w:sz w:val="28"/>
            <w:szCs w:val="28"/>
          </w:rPr>
          <w:fldChar w:fldCharType="end"/>
        </w:r>
      </w:hyperlink>
    </w:p>
    <w:p w14:paraId="0B7DD3EE" w14:textId="5B360E99" w:rsidR="00A628BE" w:rsidRPr="00E35B1D" w:rsidRDefault="00266163">
      <w:pPr>
        <w:pStyle w:val="21"/>
        <w:tabs>
          <w:tab w:val="right" w:leader="dot" w:pos="9345"/>
        </w:tabs>
        <w:rPr>
          <w:rFonts w:ascii="Times New Roman" w:eastAsiaTheme="minorEastAsia" w:hAnsi="Times New Roman"/>
          <w:noProof/>
          <w:sz w:val="28"/>
          <w:szCs w:val="28"/>
        </w:rPr>
      </w:pPr>
      <w:hyperlink w:anchor="_Toc136874652" w:history="1">
        <w:r w:rsidR="00A628BE" w:rsidRPr="00E35B1D">
          <w:rPr>
            <w:rStyle w:val="ae"/>
            <w:rFonts w:ascii="Times New Roman" w:hAnsi="Times New Roman"/>
            <w:noProof/>
            <w:sz w:val="28"/>
            <w:szCs w:val="28"/>
          </w:rPr>
          <w:t>3.5 Диаграмма состояний</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_Toc136874652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17</w:t>
        </w:r>
        <w:r w:rsidR="00A628BE" w:rsidRPr="00E35B1D">
          <w:rPr>
            <w:rFonts w:ascii="Times New Roman" w:hAnsi="Times New Roman"/>
            <w:noProof/>
            <w:webHidden/>
            <w:sz w:val="28"/>
            <w:szCs w:val="28"/>
          </w:rPr>
          <w:fldChar w:fldCharType="end"/>
        </w:r>
      </w:hyperlink>
    </w:p>
    <w:p w14:paraId="7537FBF1" w14:textId="2A8FFF02" w:rsidR="00A628BE" w:rsidRPr="00E35B1D" w:rsidRDefault="00266163">
      <w:pPr>
        <w:pStyle w:val="21"/>
        <w:tabs>
          <w:tab w:val="right" w:leader="dot" w:pos="9345"/>
        </w:tabs>
        <w:rPr>
          <w:rFonts w:ascii="Times New Roman" w:eastAsiaTheme="minorEastAsia" w:hAnsi="Times New Roman"/>
          <w:noProof/>
          <w:sz w:val="28"/>
          <w:szCs w:val="28"/>
        </w:rPr>
      </w:pPr>
      <w:hyperlink w:anchor="_Toc136874653" w:history="1">
        <w:r w:rsidR="00A628BE" w:rsidRPr="00E35B1D">
          <w:rPr>
            <w:rStyle w:val="ae"/>
            <w:rFonts w:ascii="Times New Roman" w:hAnsi="Times New Roman"/>
            <w:noProof/>
            <w:sz w:val="28"/>
            <w:szCs w:val="28"/>
          </w:rPr>
          <w:t>3.6 Диаграмма классов</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_Toc136874653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17</w:t>
        </w:r>
        <w:r w:rsidR="00A628BE" w:rsidRPr="00E35B1D">
          <w:rPr>
            <w:rFonts w:ascii="Times New Roman" w:hAnsi="Times New Roman"/>
            <w:noProof/>
            <w:webHidden/>
            <w:sz w:val="28"/>
            <w:szCs w:val="28"/>
          </w:rPr>
          <w:fldChar w:fldCharType="end"/>
        </w:r>
      </w:hyperlink>
    </w:p>
    <w:p w14:paraId="7FC94C60" w14:textId="2B18764B" w:rsidR="00A628BE" w:rsidRPr="00E35B1D" w:rsidRDefault="00266163">
      <w:pPr>
        <w:pStyle w:val="11"/>
        <w:tabs>
          <w:tab w:val="right" w:leader="dot" w:pos="9345"/>
        </w:tabs>
        <w:rPr>
          <w:rFonts w:ascii="Times New Roman" w:eastAsiaTheme="minorEastAsia" w:hAnsi="Times New Roman"/>
          <w:noProof/>
          <w:sz w:val="28"/>
          <w:szCs w:val="28"/>
        </w:rPr>
      </w:pPr>
      <w:hyperlink w:anchor="_Toc136874654" w:history="1">
        <w:r w:rsidR="00A628BE" w:rsidRPr="00E35B1D">
          <w:rPr>
            <w:rStyle w:val="ae"/>
            <w:rFonts w:ascii="Times New Roman" w:hAnsi="Times New Roman"/>
            <w:noProof/>
            <w:sz w:val="28"/>
            <w:szCs w:val="28"/>
          </w:rPr>
          <w:t>4 Реализация</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_Toc136874654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19</w:t>
        </w:r>
        <w:r w:rsidR="00A628BE" w:rsidRPr="00E35B1D">
          <w:rPr>
            <w:rFonts w:ascii="Times New Roman" w:hAnsi="Times New Roman"/>
            <w:noProof/>
            <w:webHidden/>
            <w:sz w:val="28"/>
            <w:szCs w:val="28"/>
          </w:rPr>
          <w:fldChar w:fldCharType="end"/>
        </w:r>
      </w:hyperlink>
    </w:p>
    <w:p w14:paraId="6883FA94" w14:textId="1CDB6FD7" w:rsidR="00A628BE" w:rsidRPr="00E35B1D" w:rsidRDefault="00266163">
      <w:pPr>
        <w:pStyle w:val="21"/>
        <w:tabs>
          <w:tab w:val="right" w:leader="dot" w:pos="9345"/>
        </w:tabs>
        <w:rPr>
          <w:rFonts w:ascii="Times New Roman" w:eastAsiaTheme="minorEastAsia" w:hAnsi="Times New Roman"/>
          <w:noProof/>
          <w:sz w:val="28"/>
          <w:szCs w:val="28"/>
        </w:rPr>
      </w:pPr>
      <w:hyperlink w:anchor="_Toc136874655" w:history="1">
        <w:r w:rsidR="00A628BE" w:rsidRPr="00E35B1D">
          <w:rPr>
            <w:rStyle w:val="ae"/>
            <w:rFonts w:ascii="Times New Roman" w:hAnsi="Times New Roman"/>
            <w:noProof/>
            <w:sz w:val="28"/>
            <w:szCs w:val="28"/>
          </w:rPr>
          <w:t>4.1 Средства реализации</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_Toc136874655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19</w:t>
        </w:r>
        <w:r w:rsidR="00A628BE" w:rsidRPr="00E35B1D">
          <w:rPr>
            <w:rFonts w:ascii="Times New Roman" w:hAnsi="Times New Roman"/>
            <w:noProof/>
            <w:webHidden/>
            <w:sz w:val="28"/>
            <w:szCs w:val="28"/>
          </w:rPr>
          <w:fldChar w:fldCharType="end"/>
        </w:r>
      </w:hyperlink>
    </w:p>
    <w:p w14:paraId="2A30FBC6" w14:textId="442EBCD7" w:rsidR="00A628BE" w:rsidRPr="00E35B1D" w:rsidRDefault="00266163">
      <w:pPr>
        <w:pStyle w:val="21"/>
        <w:tabs>
          <w:tab w:val="right" w:leader="dot" w:pos="9345"/>
        </w:tabs>
        <w:rPr>
          <w:rFonts w:ascii="Times New Roman" w:eastAsiaTheme="minorEastAsia" w:hAnsi="Times New Roman"/>
          <w:noProof/>
          <w:sz w:val="28"/>
          <w:szCs w:val="28"/>
        </w:rPr>
      </w:pPr>
      <w:hyperlink w:anchor="_Toc136874656" w:history="1">
        <w:r w:rsidR="00A628BE" w:rsidRPr="00E35B1D">
          <w:rPr>
            <w:rStyle w:val="ae"/>
            <w:rFonts w:ascii="Times New Roman" w:hAnsi="Times New Roman"/>
            <w:noProof/>
            <w:sz w:val="28"/>
            <w:szCs w:val="28"/>
          </w:rPr>
          <w:t>4.2 Реализация серверной части</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_Toc136874656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19</w:t>
        </w:r>
        <w:r w:rsidR="00A628BE" w:rsidRPr="00E35B1D">
          <w:rPr>
            <w:rFonts w:ascii="Times New Roman" w:hAnsi="Times New Roman"/>
            <w:noProof/>
            <w:webHidden/>
            <w:sz w:val="28"/>
            <w:szCs w:val="28"/>
          </w:rPr>
          <w:fldChar w:fldCharType="end"/>
        </w:r>
      </w:hyperlink>
    </w:p>
    <w:p w14:paraId="3437A602" w14:textId="191C6B3D" w:rsidR="00A628BE" w:rsidRPr="00E35B1D" w:rsidRDefault="00266163">
      <w:pPr>
        <w:pStyle w:val="31"/>
        <w:tabs>
          <w:tab w:val="right" w:leader="dot" w:pos="9345"/>
        </w:tabs>
        <w:rPr>
          <w:rFonts w:ascii="Times New Roman" w:eastAsiaTheme="minorEastAsia" w:hAnsi="Times New Roman"/>
          <w:noProof/>
          <w:sz w:val="28"/>
          <w:szCs w:val="28"/>
        </w:rPr>
      </w:pPr>
      <w:hyperlink w:anchor="_Toc136874657" w:history="1">
        <w:r w:rsidR="00A628BE" w:rsidRPr="00E35B1D">
          <w:rPr>
            <w:rStyle w:val="ae"/>
            <w:rFonts w:ascii="Times New Roman" w:hAnsi="Times New Roman"/>
            <w:noProof/>
            <w:sz w:val="28"/>
            <w:szCs w:val="28"/>
          </w:rPr>
          <w:t>4.2.1 Основные положения</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_Toc136874657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19</w:t>
        </w:r>
        <w:r w:rsidR="00A628BE" w:rsidRPr="00E35B1D">
          <w:rPr>
            <w:rFonts w:ascii="Times New Roman" w:hAnsi="Times New Roman"/>
            <w:noProof/>
            <w:webHidden/>
            <w:sz w:val="28"/>
            <w:szCs w:val="28"/>
          </w:rPr>
          <w:fldChar w:fldCharType="end"/>
        </w:r>
      </w:hyperlink>
    </w:p>
    <w:p w14:paraId="55E874B7" w14:textId="342ADF43" w:rsidR="00A628BE" w:rsidRPr="00E35B1D" w:rsidRDefault="00266163">
      <w:pPr>
        <w:pStyle w:val="21"/>
        <w:tabs>
          <w:tab w:val="right" w:leader="dot" w:pos="9345"/>
        </w:tabs>
        <w:rPr>
          <w:rFonts w:ascii="Times New Roman" w:eastAsiaTheme="minorEastAsia" w:hAnsi="Times New Roman"/>
          <w:noProof/>
          <w:sz w:val="28"/>
          <w:szCs w:val="28"/>
        </w:rPr>
      </w:pPr>
      <w:hyperlink w:anchor="_Toc136874658" w:history="1">
        <w:r w:rsidR="00A628BE" w:rsidRPr="00E35B1D">
          <w:rPr>
            <w:rStyle w:val="ae"/>
            <w:rFonts w:ascii="Times New Roman" w:hAnsi="Times New Roman"/>
            <w:noProof/>
            <w:sz w:val="28"/>
            <w:szCs w:val="28"/>
          </w:rPr>
          <w:t>4.3 Реализация базы данных</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_Toc136874658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19</w:t>
        </w:r>
        <w:r w:rsidR="00A628BE" w:rsidRPr="00E35B1D">
          <w:rPr>
            <w:rFonts w:ascii="Times New Roman" w:hAnsi="Times New Roman"/>
            <w:noProof/>
            <w:webHidden/>
            <w:sz w:val="28"/>
            <w:szCs w:val="28"/>
          </w:rPr>
          <w:fldChar w:fldCharType="end"/>
        </w:r>
      </w:hyperlink>
    </w:p>
    <w:p w14:paraId="51D27017" w14:textId="79067CE7" w:rsidR="00A628BE" w:rsidRPr="00E35B1D" w:rsidRDefault="00266163">
      <w:pPr>
        <w:pStyle w:val="21"/>
        <w:tabs>
          <w:tab w:val="right" w:leader="dot" w:pos="9345"/>
        </w:tabs>
        <w:rPr>
          <w:rFonts w:ascii="Times New Roman" w:eastAsiaTheme="minorEastAsia" w:hAnsi="Times New Roman"/>
          <w:noProof/>
          <w:sz w:val="28"/>
          <w:szCs w:val="28"/>
        </w:rPr>
      </w:pPr>
      <w:hyperlink w:anchor="_Toc136874659" w:history="1">
        <w:r w:rsidR="00A628BE" w:rsidRPr="00E35B1D">
          <w:rPr>
            <w:rStyle w:val="ae"/>
            <w:rFonts w:ascii="Times New Roman" w:hAnsi="Times New Roman"/>
            <w:noProof/>
            <w:sz w:val="28"/>
            <w:szCs w:val="28"/>
          </w:rPr>
          <w:t>4.4 Реализация клиентской части</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_Toc136874659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19</w:t>
        </w:r>
        <w:r w:rsidR="00A628BE" w:rsidRPr="00E35B1D">
          <w:rPr>
            <w:rFonts w:ascii="Times New Roman" w:hAnsi="Times New Roman"/>
            <w:noProof/>
            <w:webHidden/>
            <w:sz w:val="28"/>
            <w:szCs w:val="28"/>
          </w:rPr>
          <w:fldChar w:fldCharType="end"/>
        </w:r>
      </w:hyperlink>
    </w:p>
    <w:p w14:paraId="1122F382" w14:textId="555D1ACD" w:rsidR="00A628BE" w:rsidRPr="00E35B1D" w:rsidRDefault="00266163">
      <w:pPr>
        <w:pStyle w:val="21"/>
        <w:tabs>
          <w:tab w:val="right" w:leader="dot" w:pos="9345"/>
        </w:tabs>
        <w:rPr>
          <w:rFonts w:ascii="Times New Roman" w:eastAsiaTheme="minorEastAsia" w:hAnsi="Times New Roman"/>
          <w:noProof/>
          <w:sz w:val="28"/>
          <w:szCs w:val="28"/>
        </w:rPr>
      </w:pPr>
      <w:hyperlink w:anchor="_Toc136874660" w:history="1">
        <w:r w:rsidR="00A628BE" w:rsidRPr="00E35B1D">
          <w:rPr>
            <w:rStyle w:val="ae"/>
            <w:rFonts w:ascii="Times New Roman" w:hAnsi="Times New Roman"/>
            <w:noProof/>
            <w:sz w:val="28"/>
            <w:szCs w:val="28"/>
          </w:rPr>
          <w:t>4.5 Тестирование</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_Toc136874660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19</w:t>
        </w:r>
        <w:r w:rsidR="00A628BE" w:rsidRPr="00E35B1D">
          <w:rPr>
            <w:rFonts w:ascii="Times New Roman" w:hAnsi="Times New Roman"/>
            <w:noProof/>
            <w:webHidden/>
            <w:sz w:val="28"/>
            <w:szCs w:val="28"/>
          </w:rPr>
          <w:fldChar w:fldCharType="end"/>
        </w:r>
      </w:hyperlink>
    </w:p>
    <w:p w14:paraId="04E46AD7" w14:textId="72F593BA" w:rsidR="00A628BE" w:rsidRPr="00E35B1D" w:rsidRDefault="00266163">
      <w:pPr>
        <w:pStyle w:val="11"/>
        <w:tabs>
          <w:tab w:val="right" w:leader="dot" w:pos="9345"/>
        </w:tabs>
        <w:rPr>
          <w:rFonts w:ascii="Times New Roman" w:eastAsiaTheme="minorEastAsia" w:hAnsi="Times New Roman"/>
          <w:noProof/>
          <w:sz w:val="28"/>
          <w:szCs w:val="28"/>
        </w:rPr>
      </w:pPr>
      <w:hyperlink w:anchor="_Toc136874661" w:history="1">
        <w:r w:rsidR="00A628BE" w:rsidRPr="00E35B1D">
          <w:rPr>
            <w:rStyle w:val="ae"/>
            <w:rFonts w:ascii="Times New Roman" w:hAnsi="Times New Roman"/>
            <w:noProof/>
            <w:sz w:val="28"/>
            <w:szCs w:val="28"/>
          </w:rPr>
          <w:t>Заключение</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_Toc136874661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20</w:t>
        </w:r>
        <w:r w:rsidR="00A628BE" w:rsidRPr="00E35B1D">
          <w:rPr>
            <w:rFonts w:ascii="Times New Roman" w:hAnsi="Times New Roman"/>
            <w:noProof/>
            <w:webHidden/>
            <w:sz w:val="28"/>
            <w:szCs w:val="28"/>
          </w:rPr>
          <w:fldChar w:fldCharType="end"/>
        </w:r>
      </w:hyperlink>
    </w:p>
    <w:p w14:paraId="49E37ED0" w14:textId="74291C1F" w:rsidR="00A628BE" w:rsidRPr="00E35B1D" w:rsidRDefault="00266163">
      <w:pPr>
        <w:pStyle w:val="11"/>
        <w:tabs>
          <w:tab w:val="right" w:leader="dot" w:pos="9345"/>
        </w:tabs>
        <w:rPr>
          <w:rFonts w:ascii="Times New Roman" w:eastAsiaTheme="minorEastAsia" w:hAnsi="Times New Roman"/>
          <w:noProof/>
          <w:sz w:val="28"/>
          <w:szCs w:val="28"/>
        </w:rPr>
      </w:pPr>
      <w:hyperlink w:anchor="_Toc136874662" w:history="1">
        <w:r w:rsidR="00A628BE" w:rsidRPr="00E35B1D">
          <w:rPr>
            <w:rStyle w:val="ae"/>
            <w:rFonts w:ascii="Times New Roman" w:hAnsi="Times New Roman"/>
            <w:noProof/>
            <w:sz w:val="28"/>
            <w:szCs w:val="28"/>
          </w:rPr>
          <w:t>Список использованных источников</w:t>
        </w:r>
        <w:r w:rsidR="00A628BE" w:rsidRPr="00E35B1D">
          <w:rPr>
            <w:rFonts w:ascii="Times New Roman" w:hAnsi="Times New Roman"/>
            <w:noProof/>
            <w:webHidden/>
            <w:sz w:val="28"/>
            <w:szCs w:val="28"/>
          </w:rPr>
          <w:tab/>
        </w:r>
        <w:r w:rsidR="00A628BE" w:rsidRPr="00E35B1D">
          <w:rPr>
            <w:rFonts w:ascii="Times New Roman" w:hAnsi="Times New Roman"/>
            <w:noProof/>
            <w:webHidden/>
            <w:sz w:val="28"/>
            <w:szCs w:val="28"/>
          </w:rPr>
          <w:fldChar w:fldCharType="begin"/>
        </w:r>
        <w:r w:rsidR="00A628BE" w:rsidRPr="00E35B1D">
          <w:rPr>
            <w:rFonts w:ascii="Times New Roman" w:hAnsi="Times New Roman"/>
            <w:noProof/>
            <w:webHidden/>
            <w:sz w:val="28"/>
            <w:szCs w:val="28"/>
          </w:rPr>
          <w:instrText xml:space="preserve"> PAGEREF _Toc136874662 \h </w:instrText>
        </w:r>
        <w:r w:rsidR="00A628BE" w:rsidRPr="00E35B1D">
          <w:rPr>
            <w:rFonts w:ascii="Times New Roman" w:hAnsi="Times New Roman"/>
            <w:noProof/>
            <w:webHidden/>
            <w:sz w:val="28"/>
            <w:szCs w:val="28"/>
          </w:rPr>
        </w:r>
        <w:r w:rsidR="00A628BE" w:rsidRPr="00E35B1D">
          <w:rPr>
            <w:rFonts w:ascii="Times New Roman" w:hAnsi="Times New Roman"/>
            <w:noProof/>
            <w:webHidden/>
            <w:sz w:val="28"/>
            <w:szCs w:val="28"/>
          </w:rPr>
          <w:fldChar w:fldCharType="separate"/>
        </w:r>
        <w:r w:rsidR="00A628BE" w:rsidRPr="00E35B1D">
          <w:rPr>
            <w:rFonts w:ascii="Times New Roman" w:hAnsi="Times New Roman"/>
            <w:noProof/>
            <w:webHidden/>
            <w:sz w:val="28"/>
            <w:szCs w:val="28"/>
          </w:rPr>
          <w:t>21</w:t>
        </w:r>
        <w:r w:rsidR="00A628BE" w:rsidRPr="00E35B1D">
          <w:rPr>
            <w:rFonts w:ascii="Times New Roman" w:hAnsi="Times New Roman"/>
            <w:noProof/>
            <w:webHidden/>
            <w:sz w:val="28"/>
            <w:szCs w:val="28"/>
          </w:rPr>
          <w:fldChar w:fldCharType="end"/>
        </w:r>
      </w:hyperlink>
    </w:p>
    <w:p w14:paraId="231BE194" w14:textId="28D465FD" w:rsidR="005F75F7" w:rsidRPr="00865813" w:rsidRDefault="0036117A" w:rsidP="009C2EDB">
      <w:pPr>
        <w:pStyle w:val="aff0"/>
        <w:rPr>
          <w:sz w:val="28"/>
        </w:rPr>
      </w:pPr>
      <w:r w:rsidRPr="0036117A">
        <w:rPr>
          <w:b w:val="0"/>
          <w:color w:val="auto"/>
          <w:sz w:val="28"/>
        </w:rPr>
        <w:fldChar w:fldCharType="end"/>
      </w:r>
    </w:p>
    <w:p w14:paraId="13F5E8D3" w14:textId="2682DFB8" w:rsidR="00C14811" w:rsidRPr="0086770E" w:rsidRDefault="00707AA2" w:rsidP="0086770E">
      <w:pPr>
        <w:pStyle w:val="afc"/>
      </w:pPr>
      <w:bookmarkStart w:id="6" w:name="_Toc136874638"/>
      <w:r w:rsidRPr="0086770E">
        <w:lastRenderedPageBreak/>
        <w:t>Введение</w:t>
      </w:r>
      <w:bookmarkEnd w:id="6"/>
    </w:p>
    <w:p w14:paraId="32E292AB" w14:textId="77777777" w:rsidR="0029198A" w:rsidRDefault="003B0405" w:rsidP="002C7FC0">
      <w:pPr>
        <w:pStyle w:val="-"/>
      </w:pPr>
      <w:r w:rsidRPr="001213A2">
        <w:t>В современном мире</w:t>
      </w:r>
      <w:r w:rsidRPr="0029198A">
        <w:t xml:space="preserve"> практически все люди зависят от прогноза погоды. Из-за неё людям нередко приходится перестраивать свои планы или возвращаться домой, чтобы переодеться в подходящую одежду.</w:t>
      </w:r>
      <w:r w:rsidR="0029198A">
        <w:t xml:space="preserve"> </w:t>
      </w:r>
    </w:p>
    <w:p w14:paraId="52EEF736" w14:textId="77777777" w:rsidR="0029198A" w:rsidRDefault="003B0405" w:rsidP="002C7FC0">
      <w:pPr>
        <w:pStyle w:val="-"/>
      </w:pPr>
      <w:r w:rsidRPr="0029198A">
        <w:t xml:space="preserve">Однако существует значительное количество отраслей национальной экономики, деятельность которых была бы куда менее эффективной без знания наиболее вероятных условий атмосферы в будущем. Это авиация, морской флот, сельское хозяйство, энергетика. Грамотное использование гидрометеорологических прогнозов, безусловно, важно для обеспечения безопасности населения при таких стихийных явлениях, как наводнения, сильные грозы, смерчи (торнадо), экстремальные мороз и жара. </w:t>
      </w:r>
    </w:p>
    <w:p w14:paraId="705FCE86" w14:textId="32564F8F" w:rsidR="00707AA2" w:rsidRPr="0029198A" w:rsidRDefault="003B0405" w:rsidP="002C7FC0">
      <w:pPr>
        <w:pStyle w:val="-"/>
      </w:pPr>
      <w:r w:rsidRPr="0029198A">
        <w:t xml:space="preserve">Безусловно не стоит забывать и о </w:t>
      </w:r>
      <w:r w:rsidR="0078373F">
        <w:t>статистике</w:t>
      </w:r>
      <w:r w:rsidR="00BA7FCB" w:rsidRPr="0029198A">
        <w:t xml:space="preserve"> погодных наблюдений. </w:t>
      </w:r>
      <w:r w:rsidR="0029198A" w:rsidRPr="0029198A">
        <w:t>Она помогает составить прогноз погоды на будущие дни</w:t>
      </w:r>
      <w:r w:rsidR="00154392">
        <w:t>,</w:t>
      </w:r>
      <w:r w:rsidR="0029198A" w:rsidRPr="0029198A">
        <w:t xml:space="preserve"> определить наиболее удобное место для строительства посадочной полосы, а также возделывания сельскохозяйственного поля. Без статистических данных погоды не может обойтись и научная сфера деятельности человека. </w:t>
      </w:r>
    </w:p>
    <w:p w14:paraId="421CDE91" w14:textId="089085C7" w:rsidR="0029198A" w:rsidRDefault="0029198A" w:rsidP="002C7FC0">
      <w:pPr>
        <w:pStyle w:val="-"/>
      </w:pPr>
      <w:r w:rsidRPr="0029198A">
        <w:t>Таким образом, целью нашей работы является создание такой системы, которая будет хранить статистику погодных наблюдений, составит прогнозы погоды на ближайшие дни, составит рекомендацию одежды, а также подчеркнет моменты, когда была и будет аномальная погода.</w:t>
      </w:r>
    </w:p>
    <w:p w14:paraId="7724F945" w14:textId="607BD58F" w:rsidR="003D0B7B" w:rsidRPr="003D0B7B" w:rsidRDefault="003D0B7B" w:rsidP="003D0B7B">
      <w:pPr>
        <w:spacing w:after="160" w:line="259" w:lineRule="auto"/>
        <w:rPr>
          <w:rFonts w:ascii="Times New Roman" w:eastAsiaTheme="minorHAnsi" w:hAnsi="Times New Roman"/>
          <w:sz w:val="28"/>
          <w:szCs w:val="28"/>
          <w:lang w:eastAsia="en-US"/>
        </w:rPr>
      </w:pPr>
      <w:r>
        <w:br w:type="page"/>
      </w:r>
    </w:p>
    <w:p w14:paraId="05CD6532" w14:textId="65F245A1" w:rsidR="00707AA2" w:rsidRDefault="00707AA2" w:rsidP="0086770E">
      <w:pPr>
        <w:pStyle w:val="a6"/>
      </w:pPr>
      <w:bookmarkStart w:id="7" w:name="_Toc136874639"/>
      <w:r>
        <w:lastRenderedPageBreak/>
        <w:t>Постановка задачи</w:t>
      </w:r>
      <w:bookmarkEnd w:id="7"/>
    </w:p>
    <w:p w14:paraId="7FA48794" w14:textId="02CBF63C" w:rsidR="00707AA2" w:rsidRDefault="00425F54" w:rsidP="00811C32">
      <w:pPr>
        <w:pStyle w:val="-"/>
      </w:pPr>
      <w:r>
        <w:t xml:space="preserve">Целью данного курсового проекта является разработка самостоятельной системы хранения статистический наблюдений за погодой и прогнозирование её на </w:t>
      </w:r>
      <w:r w:rsidR="00812078">
        <w:t>ближайшие дни</w:t>
      </w:r>
      <w:r>
        <w:t>.</w:t>
      </w:r>
      <w:r w:rsidR="0086770E">
        <w:t xml:space="preserve"> В системе предусмотрена регистрация пользователя, после которой он получит доступ к составленной рекомендации одежды по часам на определённый день.</w:t>
      </w:r>
    </w:p>
    <w:p w14:paraId="7F39D2C2" w14:textId="58F3878D" w:rsidR="0086770E" w:rsidRDefault="0086770E" w:rsidP="00811C32">
      <w:pPr>
        <w:pStyle w:val="-"/>
      </w:pPr>
      <w:r>
        <w:t>Данная система разделена на две части: сайт и управляющая система се</w:t>
      </w:r>
      <w:r w:rsidR="008E6A4C">
        <w:t>р</w:t>
      </w:r>
      <w:r>
        <w:t xml:space="preserve">вера. Сайт предназначен для работы авторизованных, неавторизованных пользователей и администраторов. Управляющая система сервера предназначен для: </w:t>
      </w:r>
    </w:p>
    <w:p w14:paraId="5A294899" w14:textId="77777777" w:rsidR="00B76999" w:rsidRPr="00B76999" w:rsidRDefault="0086770E" w:rsidP="00827A24">
      <w:pPr>
        <w:pStyle w:val="a"/>
      </w:pPr>
      <w:r w:rsidRPr="00B76999">
        <w:t>с</w:t>
      </w:r>
      <w:r w:rsidR="001B6E6D" w:rsidRPr="00B76999">
        <w:t>оставления прогноза погоды;</w:t>
      </w:r>
    </w:p>
    <w:p w14:paraId="65B20E12" w14:textId="1AB984D3" w:rsidR="0086770E" w:rsidRPr="00B76999" w:rsidRDefault="001B6E6D" w:rsidP="00827A24">
      <w:pPr>
        <w:pStyle w:val="a"/>
      </w:pPr>
      <w:r w:rsidRPr="00B76999">
        <w:t>составления рекомендации одежды;</w:t>
      </w:r>
    </w:p>
    <w:p w14:paraId="09BCB4C8" w14:textId="2F027B60" w:rsidR="003D0B7B" w:rsidRPr="00B76999" w:rsidRDefault="0086770E" w:rsidP="00827A24">
      <w:pPr>
        <w:pStyle w:val="a"/>
      </w:pPr>
      <w:r w:rsidRPr="00B76999">
        <w:t>хранения статистических данных и составления прогноза по аномальной погоде.</w:t>
      </w:r>
    </w:p>
    <w:p w14:paraId="1A64FB1E" w14:textId="00A86950" w:rsidR="003D0B7B" w:rsidRPr="003D0B7B" w:rsidRDefault="003D0B7B" w:rsidP="003D0B7B">
      <w:pPr>
        <w:spacing w:after="160" w:line="259" w:lineRule="auto"/>
        <w:rPr>
          <w:rFonts w:ascii="Times New Roman" w:hAnsi="Times New Roman"/>
          <w:sz w:val="28"/>
          <w:szCs w:val="28"/>
        </w:rPr>
      </w:pPr>
      <w:r>
        <w:br w:type="page"/>
      </w:r>
    </w:p>
    <w:p w14:paraId="1A661DEA" w14:textId="52330AB6" w:rsidR="00707AA2" w:rsidRDefault="00707AA2" w:rsidP="00726604">
      <w:pPr>
        <w:pStyle w:val="a6"/>
      </w:pPr>
      <w:bookmarkStart w:id="8" w:name="_Toc136874640"/>
      <w:r>
        <w:lastRenderedPageBreak/>
        <w:t>Анализ предметной области</w:t>
      </w:r>
      <w:bookmarkEnd w:id="8"/>
    </w:p>
    <w:p w14:paraId="476B4E5B" w14:textId="77777777" w:rsidR="003A4B94" w:rsidRDefault="003A4B94" w:rsidP="003A4B94">
      <w:pPr>
        <w:pStyle w:val="a7"/>
      </w:pPr>
      <w:bookmarkStart w:id="9" w:name="_Toc136874641"/>
      <w:r>
        <w:t>Предметная область</w:t>
      </w:r>
      <w:bookmarkEnd w:id="9"/>
    </w:p>
    <w:p w14:paraId="25958CB4" w14:textId="77777777" w:rsidR="003A4B94" w:rsidRPr="003A4B94" w:rsidRDefault="003A4B94" w:rsidP="00AC37DF">
      <w:pPr>
        <w:pStyle w:val="-"/>
      </w:pPr>
      <w:r w:rsidRPr="003A4B94">
        <w:t>Разработанный сайт должен представлять из себя удобный и понятный в использовании сервис, предоставляющий прогноз погоды, а также архив с погодой в определённые периоды. Он позволит пользователю просматривать как текущие прогнозы, так и погодные условия прошлых периодов. Из отличительных черт – введение рекомендуемой одежды по погодной ситуации.</w:t>
      </w:r>
    </w:p>
    <w:p w14:paraId="423FA2C4" w14:textId="77777777" w:rsidR="0098653A" w:rsidRDefault="003A4B94" w:rsidP="00AC37DF">
      <w:pPr>
        <w:pStyle w:val="-"/>
      </w:pPr>
      <w:r w:rsidRPr="003A4B94">
        <w:t xml:space="preserve">Незарегистрированные пользователи смогут посмотреть статистику погоды за прошлые периоды, прогноз погоды на ближайшее время и предсказание одежды на день.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 а также предсказание аномальной погоды на будущее. Отсюда можем сделать выводы, что авторизованные пользователи имеют больше возможностей на сайте. </w:t>
      </w:r>
    </w:p>
    <w:p w14:paraId="754395C0" w14:textId="1EE13F21" w:rsidR="003A4B94" w:rsidRPr="003A4B94" w:rsidRDefault="003A4B94" w:rsidP="00AC37DF">
      <w:pPr>
        <w:pStyle w:val="-"/>
      </w:pPr>
      <w:r w:rsidRPr="003A4B94">
        <w:t>Администраторы сайта имеют доступ к редактированию предсказаний погоды и одежды, изменению пользовательской информации и размещению рекламы.</w:t>
      </w:r>
    </w:p>
    <w:p w14:paraId="1AEECC65" w14:textId="51B18D53" w:rsidR="00726604" w:rsidRDefault="003A4B94" w:rsidP="00AC37DF">
      <w:pPr>
        <w:pStyle w:val="-"/>
      </w:pPr>
      <w:r w:rsidRPr="003A4B94">
        <w:t>Для реализации сайта потребуется выделить сущности, и их атрибуты:</w:t>
      </w:r>
    </w:p>
    <w:p w14:paraId="33A9D25A" w14:textId="1F2592F8" w:rsidR="003A4B94" w:rsidRDefault="003A4B94" w:rsidP="00827A24">
      <w:pPr>
        <w:pStyle w:val="a"/>
      </w:pPr>
      <w:r w:rsidRPr="003A4B94">
        <w:t>Пользователь. Новый пользователь долж</w:t>
      </w:r>
      <w:r w:rsidR="00EA6B19">
        <w:t>ен пройти регистрацию. Атрибуты данной</w:t>
      </w:r>
      <w:r w:rsidR="00EA6B19" w:rsidRPr="00EA6B19">
        <w:t xml:space="preserve"> </w:t>
      </w:r>
      <w:r w:rsidRPr="003A4B94">
        <w:t>сущности:</w:t>
      </w:r>
      <w:r w:rsidR="00EA6B19" w:rsidRPr="00EA6B19">
        <w:t xml:space="preserve"> id, имя</w:t>
      </w:r>
      <w:r w:rsidR="00AA310F" w:rsidRPr="008F3EB9">
        <w:t>,</w:t>
      </w:r>
      <w:r w:rsidR="00EA6B19">
        <w:t xml:space="preserve"> </w:t>
      </w:r>
      <w:r w:rsidR="00EA6B19" w:rsidRPr="00EA6B19">
        <w:t>почта</w:t>
      </w:r>
      <w:r w:rsidR="00EA6B19">
        <w:t xml:space="preserve">, </w:t>
      </w:r>
      <w:r w:rsidR="00EA6B19" w:rsidRPr="00EA6B19">
        <w:t>пароль;</w:t>
      </w:r>
    </w:p>
    <w:p w14:paraId="5B6419B1" w14:textId="3B39E54D" w:rsidR="003A4B94" w:rsidRPr="00730391" w:rsidRDefault="003A4B94" w:rsidP="00827A24">
      <w:pPr>
        <w:pStyle w:val="a"/>
      </w:pPr>
      <w:r>
        <w:t>Администратор. Админы сайта, имеющие доступ к изменению публичной информации на сайте. Атрибуты данной сущности:</w:t>
      </w:r>
      <w:r w:rsidR="00DB3E3B">
        <w:rPr>
          <w:lang w:val="en-US"/>
        </w:rPr>
        <w:t xml:space="preserve"> </w:t>
      </w:r>
      <w:r w:rsidR="00DB3E3B" w:rsidRPr="00EA6B19">
        <w:t>id, имя</w:t>
      </w:r>
      <w:r w:rsidR="00AA310F">
        <w:rPr>
          <w:lang w:val="en-US"/>
        </w:rPr>
        <w:t>,</w:t>
      </w:r>
      <w:r w:rsidR="00DB3E3B">
        <w:t xml:space="preserve"> </w:t>
      </w:r>
      <w:r w:rsidR="00DB3E3B" w:rsidRPr="00EA6B19">
        <w:t>почта</w:t>
      </w:r>
      <w:r w:rsidR="00DB3E3B">
        <w:t xml:space="preserve">, </w:t>
      </w:r>
      <w:r w:rsidR="00DB3E3B" w:rsidRPr="00EA6B19">
        <w:t>пароль</w:t>
      </w:r>
      <w:r w:rsidR="00DB3E3B">
        <w:rPr>
          <w:lang w:val="en-US"/>
        </w:rPr>
        <w:t>.</w:t>
      </w:r>
    </w:p>
    <w:p w14:paraId="371E9C3B" w14:textId="77777777" w:rsidR="00730391" w:rsidRPr="00DB3E3B" w:rsidRDefault="00730391" w:rsidP="00827A24">
      <w:pPr>
        <w:pStyle w:val="a"/>
        <w:numPr>
          <w:ilvl w:val="0"/>
          <w:numId w:val="0"/>
        </w:numPr>
        <w:ind w:left="1219"/>
      </w:pPr>
    </w:p>
    <w:p w14:paraId="6E21E652" w14:textId="4C1EE591" w:rsidR="003A4B94" w:rsidRPr="003A4B94" w:rsidRDefault="003A4B94" w:rsidP="00DB3E3B">
      <w:pPr>
        <w:pStyle w:val="a7"/>
      </w:pPr>
      <w:bookmarkStart w:id="10" w:name="_Toc136874642"/>
      <w:r w:rsidRPr="003A4B94">
        <w:t>Основные возможности и требования к сайту</w:t>
      </w:r>
      <w:bookmarkEnd w:id="10"/>
    </w:p>
    <w:p w14:paraId="23878983" w14:textId="6F4082F9" w:rsidR="003A4B94" w:rsidRDefault="003A4B94" w:rsidP="00CD40F6">
      <w:pPr>
        <w:pStyle w:val="-"/>
      </w:pPr>
      <w:r w:rsidRPr="003A4B94">
        <w:t>Можно выделить следующие функциональные возможности:</w:t>
      </w:r>
    </w:p>
    <w:p w14:paraId="44979EBC" w14:textId="11AA2FE2" w:rsidR="003A4B94" w:rsidRPr="00827A24" w:rsidRDefault="00827A24" w:rsidP="00827A24">
      <w:pPr>
        <w:pStyle w:val="a"/>
      </w:pPr>
      <w:r>
        <w:t>наличие Интерфейса</w:t>
      </w:r>
      <w:r>
        <w:rPr>
          <w:lang w:val="en-US"/>
        </w:rPr>
        <w:t>;</w:t>
      </w:r>
    </w:p>
    <w:p w14:paraId="07B16685" w14:textId="39025AA3" w:rsidR="003A4B94" w:rsidRDefault="001B6E6D" w:rsidP="00827A24">
      <w:pPr>
        <w:pStyle w:val="a"/>
      </w:pPr>
      <w:r>
        <w:lastRenderedPageBreak/>
        <w:t>р</w:t>
      </w:r>
      <w:r w:rsidR="003A4B94">
        <w:t>егистрация пользователей. Должна быть реализована регистрация и авто</w:t>
      </w:r>
      <w:r>
        <w:t>ризация для пользователей сайта;</w:t>
      </w:r>
    </w:p>
    <w:p w14:paraId="3BB6B616" w14:textId="2520C340" w:rsidR="003A4B94" w:rsidRDefault="001B6E6D" w:rsidP="00827A24">
      <w:pPr>
        <w:pStyle w:val="a"/>
      </w:pPr>
      <w:r>
        <w:t>р</w:t>
      </w:r>
      <w:r w:rsidR="003A4B94">
        <w:t>еализация дополнительных возможностей дл</w:t>
      </w:r>
      <w:r>
        <w:t>я авторизованных пользователей;</w:t>
      </w:r>
    </w:p>
    <w:p w14:paraId="6717E876" w14:textId="1A099367" w:rsidR="003A4B94" w:rsidRDefault="001B6E6D" w:rsidP="00827A24">
      <w:pPr>
        <w:pStyle w:val="a"/>
      </w:pPr>
      <w:r>
        <w:t>п</w:t>
      </w:r>
      <w:r w:rsidR="003A4B94">
        <w:t>редсказание аномальной погоды на будуще</w:t>
      </w:r>
      <w:r>
        <w:t>е и подбор рекомендуемой одежды;</w:t>
      </w:r>
    </w:p>
    <w:p w14:paraId="6D46365B" w14:textId="44BE0250" w:rsidR="005875F6" w:rsidRDefault="001B6E6D" w:rsidP="00827A24">
      <w:pPr>
        <w:pStyle w:val="a"/>
      </w:pPr>
      <w:r>
        <w:t>д</w:t>
      </w:r>
      <w:r w:rsidR="003A4B94">
        <w:t>оступ к статистике погоды прошлых периодов. Пользователь сможет изучить архив с погодными условиями за прош</w:t>
      </w:r>
      <w:r w:rsidR="00F06A51">
        <w:t>едшие периоды.</w:t>
      </w:r>
    </w:p>
    <w:p w14:paraId="0A7FE50B" w14:textId="3436E61C" w:rsidR="003A4B94" w:rsidRDefault="003A4B94" w:rsidP="006B0276">
      <w:pPr>
        <w:pStyle w:val="-"/>
      </w:pPr>
      <w:r>
        <w:t>С</w:t>
      </w:r>
      <w:r w:rsidR="00154392">
        <w:t xml:space="preserve"> </w:t>
      </w:r>
      <w:r>
        <w:t>данным набором функций и задач сайт будет наиболее приближен к поставленным целям.</w:t>
      </w:r>
    </w:p>
    <w:p w14:paraId="24B8363D" w14:textId="27B577BD" w:rsidR="003A4B94" w:rsidRDefault="003A4B94" w:rsidP="006B0276">
      <w:pPr>
        <w:pStyle w:val="-"/>
      </w:pPr>
      <w:r>
        <w:t>Выводы:</w:t>
      </w:r>
    </w:p>
    <w:p w14:paraId="5D91811A" w14:textId="452B6787" w:rsidR="003A4B94" w:rsidRDefault="001B6E6D" w:rsidP="00827A24">
      <w:pPr>
        <w:pStyle w:val="a"/>
      </w:pPr>
      <w:r>
        <w:t>п</w:t>
      </w:r>
      <w:r w:rsidR="003A4B94">
        <w:t>ро</w:t>
      </w:r>
      <w:r>
        <w:t>ведён анализ предметной области;</w:t>
      </w:r>
    </w:p>
    <w:p w14:paraId="3212A0A2" w14:textId="5631B1C9" w:rsidR="003A4B94" w:rsidRDefault="001B6E6D" w:rsidP="00827A24">
      <w:pPr>
        <w:pStyle w:val="a"/>
      </w:pPr>
      <w:r>
        <w:t>р</w:t>
      </w:r>
      <w:r w:rsidR="003A4B94">
        <w:t>ассмотрена стру</w:t>
      </w:r>
      <w:r>
        <w:t>ктура данных для создания сайта;</w:t>
      </w:r>
    </w:p>
    <w:p w14:paraId="0FA926B2" w14:textId="261AA288" w:rsidR="003A4B94" w:rsidRDefault="001B6E6D" w:rsidP="00827A24">
      <w:pPr>
        <w:pStyle w:val="a"/>
      </w:pPr>
      <w:r>
        <w:t>выделены атрибуты для сущностей;</w:t>
      </w:r>
    </w:p>
    <w:p w14:paraId="77BF439B" w14:textId="10BD24A0" w:rsidR="003A4B94" w:rsidRDefault="001B6E6D" w:rsidP="00827A24">
      <w:pPr>
        <w:pStyle w:val="a"/>
      </w:pPr>
      <w:r>
        <w:t>в</w:t>
      </w:r>
      <w:r w:rsidR="003A4B94">
        <w:t>ыделены основные функциональные в</w:t>
      </w:r>
      <w:r>
        <w:t>озможности и требования к сайту.</w:t>
      </w:r>
    </w:p>
    <w:p w14:paraId="260A7682" w14:textId="628AD2D0" w:rsidR="00AB7BF7" w:rsidRPr="00AB7BF7" w:rsidRDefault="00AB7BF7" w:rsidP="00AB7BF7">
      <w:pPr>
        <w:spacing w:after="160" w:line="259" w:lineRule="auto"/>
        <w:rPr>
          <w:rFonts w:ascii="Times New Roman" w:hAnsi="Times New Roman"/>
          <w:sz w:val="28"/>
          <w:szCs w:val="28"/>
        </w:rPr>
      </w:pPr>
      <w:r>
        <w:br w:type="page"/>
      </w:r>
    </w:p>
    <w:p w14:paraId="3CA3D2EE" w14:textId="63063C61" w:rsidR="00F046BD" w:rsidRDefault="00F046BD" w:rsidP="00F046BD">
      <w:pPr>
        <w:pStyle w:val="a7"/>
      </w:pPr>
      <w:bookmarkStart w:id="11" w:name="_Toc136874643"/>
      <w:r>
        <w:lastRenderedPageBreak/>
        <w:t>Обзор аналогов.</w:t>
      </w:r>
      <w:bookmarkEnd w:id="11"/>
    </w:p>
    <w:p w14:paraId="6F66464C" w14:textId="695FEB3A" w:rsidR="00F046BD" w:rsidRPr="00F046BD" w:rsidRDefault="00F046BD" w:rsidP="00F046BD">
      <w:pPr>
        <w:pStyle w:val="a8"/>
        <w:rPr>
          <w:lang w:val="en-US"/>
        </w:rPr>
      </w:pPr>
      <w:bookmarkStart w:id="12" w:name="_Toc136874644"/>
      <w:r>
        <w:t xml:space="preserve">Статистика погоды </w:t>
      </w:r>
      <w:r>
        <w:rPr>
          <w:lang w:val="en-US"/>
        </w:rPr>
        <w:t>Gismeteo</w:t>
      </w:r>
      <w:bookmarkEnd w:id="12"/>
    </w:p>
    <w:p w14:paraId="1D80F4BB" w14:textId="3B5176B5" w:rsidR="00F046BD" w:rsidRDefault="00F046BD" w:rsidP="00013999">
      <w:pPr>
        <w:pStyle w:val="-"/>
      </w:pPr>
      <w:r>
        <w:rPr>
          <w:lang w:val="en-US"/>
        </w:rPr>
        <w:t>Gismeteo</w:t>
      </w:r>
      <w:r w:rsidRPr="00F046BD">
        <w:t xml:space="preserve"> – </w:t>
      </w:r>
      <w:r>
        <w:t>это сайт, где можно посмотреть статистику погоды за</w:t>
      </w:r>
      <w:r w:rsidR="00B422A3">
        <w:t xml:space="preserve"> </w:t>
      </w:r>
      <w:r>
        <w:t>определённый период времени в определённом населенном пункте страны.</w:t>
      </w:r>
      <w:r w:rsidR="00B422A3">
        <w:t xml:space="preserve"> </w:t>
      </w:r>
      <w:r w:rsidR="00267DF5">
        <w:t>Содержит возможность оставлять отзывы. И</w:t>
      </w:r>
      <w:r w:rsidR="00A633C9">
        <w:t>нтерфейс представлен на рисунке</w:t>
      </w:r>
      <w:r w:rsidR="00B422A3">
        <w:t xml:space="preserve"> </w:t>
      </w:r>
      <w:r w:rsidR="00267DF5">
        <w:t>1.</w:t>
      </w:r>
    </w:p>
    <w:p w14:paraId="2025125F" w14:textId="77777777" w:rsidR="00AB2A46" w:rsidRDefault="00AB2A46" w:rsidP="00AB2A46">
      <w:pPr>
        <w:pStyle w:val="aff6"/>
      </w:pPr>
    </w:p>
    <w:p w14:paraId="7E71239D" w14:textId="3F46A83F" w:rsidR="00267DF5" w:rsidRDefault="00267DF5" w:rsidP="00AB2A46">
      <w:pPr>
        <w:pStyle w:val="aff6"/>
      </w:pPr>
      <w:r w:rsidRPr="00267DF5">
        <w:rPr>
          <w:noProof/>
          <w:lang w:eastAsia="ru-RU"/>
        </w:rPr>
        <w:drawing>
          <wp:inline distT="0" distB="0" distL="0" distR="0" wp14:anchorId="14B141F2" wp14:editId="34E81BC4">
            <wp:extent cx="5940425" cy="30740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74035"/>
                    </a:xfrm>
                    <a:prstGeom prst="rect">
                      <a:avLst/>
                    </a:prstGeom>
                  </pic:spPr>
                </pic:pic>
              </a:graphicData>
            </a:graphic>
          </wp:inline>
        </w:drawing>
      </w:r>
    </w:p>
    <w:p w14:paraId="477E020C" w14:textId="4E397E59" w:rsidR="00267DF5" w:rsidRDefault="00267DF5" w:rsidP="00267DF5">
      <w:pPr>
        <w:pStyle w:val="a5"/>
      </w:pPr>
      <w:r>
        <w:t>Интерфейс сайта «</w:t>
      </w:r>
      <w:r>
        <w:rPr>
          <w:lang w:val="en-US"/>
        </w:rPr>
        <w:t>Gismeteo</w:t>
      </w:r>
      <w:r>
        <w:t>»</w:t>
      </w:r>
    </w:p>
    <w:p w14:paraId="3011FF29" w14:textId="122985AB" w:rsidR="00267DF5" w:rsidRDefault="00267DF5" w:rsidP="00AB2A46">
      <w:pPr>
        <w:pStyle w:val="aff6"/>
      </w:pPr>
      <w:r w:rsidRPr="00267DF5">
        <w:rPr>
          <w:noProof/>
          <w:lang w:eastAsia="ru-RU"/>
        </w:rPr>
        <w:drawing>
          <wp:inline distT="0" distB="0" distL="0" distR="0" wp14:anchorId="5DF9A4D2" wp14:editId="15DFC4B8">
            <wp:extent cx="5940425" cy="18745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874520"/>
                    </a:xfrm>
                    <a:prstGeom prst="rect">
                      <a:avLst/>
                    </a:prstGeom>
                  </pic:spPr>
                </pic:pic>
              </a:graphicData>
            </a:graphic>
          </wp:inline>
        </w:drawing>
      </w:r>
    </w:p>
    <w:p w14:paraId="448A7B5E" w14:textId="7B9DFD60" w:rsidR="00267DF5" w:rsidRDefault="00267DF5" w:rsidP="00267DF5">
      <w:pPr>
        <w:pStyle w:val="a5"/>
      </w:pPr>
      <w:r>
        <w:t>Интерфейс отзывов</w:t>
      </w:r>
    </w:p>
    <w:p w14:paraId="515316C9" w14:textId="52F9039C" w:rsidR="00267DF5" w:rsidRDefault="00267DF5" w:rsidP="00AB2A46">
      <w:pPr>
        <w:pStyle w:val="aff6"/>
      </w:pPr>
      <w:r w:rsidRPr="00267DF5">
        <w:rPr>
          <w:noProof/>
          <w:lang w:eastAsia="ru-RU"/>
        </w:rPr>
        <w:lastRenderedPageBreak/>
        <w:drawing>
          <wp:inline distT="0" distB="0" distL="0" distR="0" wp14:anchorId="360C57CE" wp14:editId="1BD53AA5">
            <wp:extent cx="5940425" cy="39973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97325"/>
                    </a:xfrm>
                    <a:prstGeom prst="rect">
                      <a:avLst/>
                    </a:prstGeom>
                  </pic:spPr>
                </pic:pic>
              </a:graphicData>
            </a:graphic>
          </wp:inline>
        </w:drawing>
      </w:r>
    </w:p>
    <w:p w14:paraId="5E37937F" w14:textId="691789FD" w:rsidR="00267DF5" w:rsidRDefault="00267DF5" w:rsidP="00267DF5">
      <w:pPr>
        <w:pStyle w:val="a5"/>
      </w:pPr>
      <w:r>
        <w:t>Статистика погоды</w:t>
      </w:r>
    </w:p>
    <w:p w14:paraId="4CA4F0CF" w14:textId="4621B1B1" w:rsidR="00267DF5" w:rsidRDefault="00267DF5" w:rsidP="007F5078">
      <w:pPr>
        <w:pStyle w:val="-"/>
      </w:pPr>
      <w:r>
        <w:t>Недостатками сайта «</w:t>
      </w:r>
      <w:r>
        <w:rPr>
          <w:lang w:val="en-US"/>
        </w:rPr>
        <w:t>Gismeteo</w:t>
      </w:r>
      <w:r>
        <w:t>» являются:</w:t>
      </w:r>
    </w:p>
    <w:p w14:paraId="15AA9E28" w14:textId="61EF7E0A" w:rsidR="00267DF5" w:rsidRPr="00267DF5" w:rsidRDefault="00267DF5" w:rsidP="00827A24">
      <w:pPr>
        <w:pStyle w:val="a"/>
      </w:pPr>
      <w:r>
        <w:t>шапка главное страницы неподвижна</w:t>
      </w:r>
      <w:r>
        <w:rPr>
          <w:lang w:val="en-US"/>
        </w:rPr>
        <w:t>;</w:t>
      </w:r>
    </w:p>
    <w:p w14:paraId="3BC33859" w14:textId="55466448" w:rsidR="00267DF5" w:rsidRPr="00267DF5" w:rsidRDefault="00267DF5" w:rsidP="00827A24">
      <w:pPr>
        <w:pStyle w:val="a"/>
      </w:pPr>
      <w:r>
        <w:t>большое количество рекламы на главной странице</w:t>
      </w:r>
      <w:r w:rsidRPr="00267DF5">
        <w:t>;</w:t>
      </w:r>
    </w:p>
    <w:p w14:paraId="2BDCEB94" w14:textId="7435E210" w:rsidR="00267DF5" w:rsidRDefault="00686743" w:rsidP="00827A24">
      <w:pPr>
        <w:pStyle w:val="a"/>
      </w:pPr>
      <w:r>
        <w:t>малая наполненность статистики погоды.</w:t>
      </w:r>
    </w:p>
    <w:p w14:paraId="522E6890" w14:textId="77777777" w:rsidR="005C7F57" w:rsidRDefault="005C7F57" w:rsidP="00827A24">
      <w:pPr>
        <w:pStyle w:val="a"/>
        <w:numPr>
          <w:ilvl w:val="0"/>
          <w:numId w:val="0"/>
        </w:numPr>
      </w:pPr>
    </w:p>
    <w:p w14:paraId="75823B73" w14:textId="6399AAFE" w:rsidR="00686743" w:rsidRDefault="00686743" w:rsidP="00686743">
      <w:pPr>
        <w:pStyle w:val="a8"/>
      </w:pPr>
      <w:bookmarkStart w:id="13" w:name="_Toc136874645"/>
      <w:r>
        <w:t>Статистика погоды Погодные сервисы</w:t>
      </w:r>
      <w:bookmarkEnd w:id="13"/>
    </w:p>
    <w:p w14:paraId="6F5AE026" w14:textId="05DBC41E" w:rsidR="00686743" w:rsidRDefault="00686743" w:rsidP="004D0E59">
      <w:pPr>
        <w:pStyle w:val="-"/>
      </w:pPr>
      <w:r>
        <w:t>Погодные сервисы</w:t>
      </w:r>
      <w:r w:rsidRPr="00F046BD">
        <w:t xml:space="preserve"> – </w:t>
      </w:r>
      <w:r>
        <w:t xml:space="preserve">это сайт, где можно посмотреть статистику погоды за определённый период времени в определённом населенном пункте страны. Интерфейс представлен на </w:t>
      </w:r>
      <w:r w:rsidR="00A633C9">
        <w:t>рисунке</w:t>
      </w:r>
      <w:r w:rsidR="00262B2B">
        <w:t xml:space="preserve"> 4</w:t>
      </w:r>
      <w:r>
        <w:t>.</w:t>
      </w:r>
    </w:p>
    <w:p w14:paraId="15835802" w14:textId="49683BE6" w:rsidR="00267DF5" w:rsidRDefault="00262B2B" w:rsidP="00AB2A46">
      <w:pPr>
        <w:pStyle w:val="aff6"/>
      </w:pPr>
      <w:r w:rsidRPr="00262B2B">
        <w:rPr>
          <w:noProof/>
          <w:lang w:eastAsia="ru-RU"/>
        </w:rPr>
        <w:lastRenderedPageBreak/>
        <w:drawing>
          <wp:inline distT="0" distB="0" distL="0" distR="0" wp14:anchorId="3ECEC15E" wp14:editId="23D2F3F4">
            <wp:extent cx="5940425" cy="30372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037205"/>
                    </a:xfrm>
                    <a:prstGeom prst="rect">
                      <a:avLst/>
                    </a:prstGeom>
                  </pic:spPr>
                </pic:pic>
              </a:graphicData>
            </a:graphic>
          </wp:inline>
        </w:drawing>
      </w:r>
    </w:p>
    <w:p w14:paraId="6EE5A44A" w14:textId="1854C8F3" w:rsidR="00262B2B" w:rsidRDefault="00262B2B" w:rsidP="00262B2B">
      <w:pPr>
        <w:pStyle w:val="a5"/>
      </w:pPr>
      <w:r>
        <w:t>Интерфейс сайта «Погодные сервисы»</w:t>
      </w:r>
    </w:p>
    <w:p w14:paraId="31E9DEE1" w14:textId="27FAFDC7" w:rsidR="00262B2B" w:rsidRDefault="00262B2B" w:rsidP="00AB2A46">
      <w:pPr>
        <w:pStyle w:val="aff6"/>
      </w:pPr>
      <w:r w:rsidRPr="00262B2B">
        <w:rPr>
          <w:noProof/>
          <w:lang w:eastAsia="ru-RU"/>
        </w:rPr>
        <w:drawing>
          <wp:inline distT="0" distB="0" distL="0" distR="0" wp14:anchorId="62E69415" wp14:editId="2D08F64B">
            <wp:extent cx="5940425" cy="18884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88490"/>
                    </a:xfrm>
                    <a:prstGeom prst="rect">
                      <a:avLst/>
                    </a:prstGeom>
                  </pic:spPr>
                </pic:pic>
              </a:graphicData>
            </a:graphic>
          </wp:inline>
        </w:drawing>
      </w:r>
    </w:p>
    <w:p w14:paraId="4BDD54CA" w14:textId="1BD8705C" w:rsidR="00262B2B" w:rsidRDefault="00262B2B" w:rsidP="00262B2B">
      <w:pPr>
        <w:pStyle w:val="a5"/>
      </w:pPr>
      <w:r>
        <w:t>Прогноз погоды</w:t>
      </w:r>
    </w:p>
    <w:p w14:paraId="595B2B66" w14:textId="7581D778" w:rsidR="00262B2B" w:rsidRDefault="00262B2B" w:rsidP="00AB2A46">
      <w:pPr>
        <w:pStyle w:val="aff6"/>
      </w:pPr>
      <w:r w:rsidRPr="00262B2B">
        <w:rPr>
          <w:noProof/>
          <w:lang w:eastAsia="ru-RU"/>
        </w:rPr>
        <w:drawing>
          <wp:inline distT="0" distB="0" distL="0" distR="0" wp14:anchorId="1134130E" wp14:editId="38693F00">
            <wp:extent cx="5940425" cy="2620645"/>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20645"/>
                    </a:xfrm>
                    <a:prstGeom prst="rect">
                      <a:avLst/>
                    </a:prstGeom>
                  </pic:spPr>
                </pic:pic>
              </a:graphicData>
            </a:graphic>
          </wp:inline>
        </w:drawing>
      </w:r>
    </w:p>
    <w:p w14:paraId="38A2A5EA" w14:textId="45FC3640" w:rsidR="00262B2B" w:rsidRDefault="00262B2B" w:rsidP="00262B2B">
      <w:pPr>
        <w:pStyle w:val="a5"/>
      </w:pPr>
      <w:r>
        <w:lastRenderedPageBreak/>
        <w:t xml:space="preserve">Архив погоды </w:t>
      </w:r>
    </w:p>
    <w:p w14:paraId="62F1D2ED" w14:textId="77777777" w:rsidR="0050503F" w:rsidRDefault="00810194" w:rsidP="00DE697C">
      <w:pPr>
        <w:pStyle w:val="-"/>
      </w:pPr>
      <w:r>
        <w:t>Недостатками сайта «Погодные сервисы» являются:</w:t>
      </w:r>
    </w:p>
    <w:p w14:paraId="603D27C6" w14:textId="24C98B4D" w:rsidR="00810194" w:rsidRPr="00267DF5" w:rsidRDefault="00810194" w:rsidP="00827A24">
      <w:pPr>
        <w:pStyle w:val="a"/>
      </w:pPr>
      <w:r>
        <w:t>шапка главное страницы неподвижна</w:t>
      </w:r>
      <w:r>
        <w:rPr>
          <w:lang w:val="en-US"/>
        </w:rPr>
        <w:t>;</w:t>
      </w:r>
    </w:p>
    <w:p w14:paraId="252BB51E" w14:textId="1C16DE8E" w:rsidR="00810194" w:rsidRPr="00267DF5" w:rsidRDefault="00810194" w:rsidP="00827A24">
      <w:pPr>
        <w:pStyle w:val="a"/>
      </w:pPr>
      <w:r>
        <w:t>скудное оформление сайта</w:t>
      </w:r>
      <w:r w:rsidRPr="00267DF5">
        <w:t>;</w:t>
      </w:r>
    </w:p>
    <w:p w14:paraId="18CFFFBD" w14:textId="100A82B0" w:rsidR="00810194" w:rsidRDefault="00810194" w:rsidP="00827A24">
      <w:pPr>
        <w:pStyle w:val="a"/>
      </w:pPr>
      <w:r>
        <w:t>поломанный архив погоды.</w:t>
      </w:r>
    </w:p>
    <w:p w14:paraId="7E44416C" w14:textId="77777777" w:rsidR="005938CE" w:rsidRDefault="005938CE" w:rsidP="00827A24">
      <w:pPr>
        <w:pStyle w:val="a"/>
        <w:numPr>
          <w:ilvl w:val="0"/>
          <w:numId w:val="0"/>
        </w:numPr>
      </w:pPr>
    </w:p>
    <w:p w14:paraId="38CE69E8" w14:textId="71BE38EB" w:rsidR="00810194" w:rsidRDefault="00810194" w:rsidP="00810194">
      <w:pPr>
        <w:pStyle w:val="a8"/>
      </w:pPr>
      <w:bookmarkStart w:id="14" w:name="_Toc136874646"/>
      <w:r>
        <w:t xml:space="preserve">Статистика погоды </w:t>
      </w:r>
      <w:r>
        <w:rPr>
          <w:lang w:val="en-US"/>
        </w:rPr>
        <w:t>Rp5</w:t>
      </w:r>
      <w:bookmarkEnd w:id="14"/>
    </w:p>
    <w:p w14:paraId="1D173259" w14:textId="47D84720" w:rsidR="00AB2A46" w:rsidRPr="00AB2A46" w:rsidRDefault="00AB2A46" w:rsidP="000609B5">
      <w:pPr>
        <w:pStyle w:val="-"/>
      </w:pPr>
      <w:r>
        <w:rPr>
          <w:lang w:val="en-US"/>
        </w:rPr>
        <w:t>Rp</w:t>
      </w:r>
      <w:r w:rsidRPr="00AB2A46">
        <w:t>5</w:t>
      </w:r>
      <w:r>
        <w:t xml:space="preserve"> </w:t>
      </w:r>
      <w:r w:rsidRPr="00F046BD">
        <w:t xml:space="preserve">– </w:t>
      </w:r>
      <w:r w:rsidRPr="00AB2A46">
        <w:t>Сайт разработан и сопровождается компа</w:t>
      </w:r>
      <w:r>
        <w:t xml:space="preserve">нией (ООО) "Расписание Погоды", </w:t>
      </w:r>
      <w:r w:rsidRPr="00AB2A46">
        <w:t>Санкт-Петербург, Россия, с 2004 года. Компания имеет лицензию на деятельность в области гидрометеорологии и в смежных с ней областях.</w:t>
      </w:r>
    </w:p>
    <w:p w14:paraId="0AA46FA3" w14:textId="4D93B01F" w:rsidR="00810194" w:rsidRPr="00AB2A46" w:rsidRDefault="00AB2A46" w:rsidP="000609B5">
      <w:pPr>
        <w:pStyle w:val="-"/>
      </w:pPr>
      <w:r w:rsidRPr="00AB2A46">
        <w:t xml:space="preserve">Сайт представляет прогнозы погоды на ближайшие семь суток и информацию о фактической погоде, </w:t>
      </w:r>
      <w:r w:rsidR="00CD16A7" w:rsidRPr="00CD16A7">
        <w:rPr>
          <w:color w:val="000000" w:themeColor="text1"/>
          <w:shd w:val="clear" w:color="auto" w:fill="FFFFFF"/>
        </w:rPr>
        <w:t>наблюдаемую</w:t>
      </w:r>
      <w:r w:rsidR="00CD16A7">
        <w:rPr>
          <w:color w:val="FF0000"/>
          <w:shd w:val="clear" w:color="auto" w:fill="FFFFFF"/>
        </w:rPr>
        <w:t xml:space="preserve"> </w:t>
      </w:r>
      <w:r w:rsidRPr="00AB2A46">
        <w:t>на наземных станциях</w:t>
      </w:r>
      <w:r>
        <w:t>. Инт</w:t>
      </w:r>
      <w:r w:rsidR="00A633C9">
        <w:t>ерфейс представлен на рисунке 7</w:t>
      </w:r>
      <w:r>
        <w:t>.</w:t>
      </w:r>
    </w:p>
    <w:p w14:paraId="6353DE58" w14:textId="3203C59F" w:rsidR="00AB2A46" w:rsidRDefault="00AB2A46" w:rsidP="00AB2A46">
      <w:pPr>
        <w:pStyle w:val="aff6"/>
      </w:pPr>
      <w:r w:rsidRPr="00AB2A46">
        <w:rPr>
          <w:noProof/>
          <w:lang w:eastAsia="ru-RU"/>
        </w:rPr>
        <w:drawing>
          <wp:inline distT="0" distB="0" distL="0" distR="0" wp14:anchorId="55C1415F" wp14:editId="68CD40E4">
            <wp:extent cx="5940425" cy="28975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97505"/>
                    </a:xfrm>
                    <a:prstGeom prst="rect">
                      <a:avLst/>
                    </a:prstGeom>
                  </pic:spPr>
                </pic:pic>
              </a:graphicData>
            </a:graphic>
          </wp:inline>
        </w:drawing>
      </w:r>
    </w:p>
    <w:p w14:paraId="32800024" w14:textId="77777777" w:rsidR="00AB2A46" w:rsidRDefault="00AB2A46" w:rsidP="00AB2A46">
      <w:pPr>
        <w:pStyle w:val="a5"/>
      </w:pPr>
      <w:r>
        <w:t>Интерфейс сайта «Погодные сервисы»</w:t>
      </w:r>
    </w:p>
    <w:p w14:paraId="393F0481" w14:textId="623EF8E1" w:rsidR="00AB2A46" w:rsidRDefault="00AB2A46" w:rsidP="00AB2A46">
      <w:pPr>
        <w:pStyle w:val="aff6"/>
      </w:pPr>
      <w:r w:rsidRPr="00AB2A46">
        <w:rPr>
          <w:noProof/>
          <w:lang w:eastAsia="ru-RU"/>
        </w:rPr>
        <w:lastRenderedPageBreak/>
        <w:drawing>
          <wp:inline distT="0" distB="0" distL="0" distR="0" wp14:anchorId="24DEC30E" wp14:editId="7A7555FB">
            <wp:extent cx="5940425" cy="2555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555240"/>
                    </a:xfrm>
                    <a:prstGeom prst="rect">
                      <a:avLst/>
                    </a:prstGeom>
                  </pic:spPr>
                </pic:pic>
              </a:graphicData>
            </a:graphic>
          </wp:inline>
        </w:drawing>
      </w:r>
    </w:p>
    <w:p w14:paraId="02707F37" w14:textId="0D1DFA5F" w:rsidR="00AB2A46" w:rsidRDefault="00AB2A46" w:rsidP="00AB2A46">
      <w:pPr>
        <w:pStyle w:val="a5"/>
      </w:pPr>
      <w:r>
        <w:t>Прогноз погоды</w:t>
      </w:r>
    </w:p>
    <w:p w14:paraId="521AC06A" w14:textId="77777777" w:rsidR="008C6589" w:rsidRDefault="008C6589" w:rsidP="008C6589">
      <w:pPr>
        <w:pStyle w:val="a5"/>
        <w:numPr>
          <w:ilvl w:val="0"/>
          <w:numId w:val="0"/>
        </w:numPr>
        <w:ind w:left="720" w:hanging="360"/>
      </w:pPr>
    </w:p>
    <w:p w14:paraId="48802FAE" w14:textId="77777777" w:rsidR="00247BE2" w:rsidRDefault="00247BE2" w:rsidP="00247BE2">
      <w:pPr>
        <w:pStyle w:val="aff6"/>
      </w:pPr>
      <w:r w:rsidRPr="00247BE2">
        <w:rPr>
          <w:noProof/>
          <w:lang w:eastAsia="ru-RU"/>
        </w:rPr>
        <w:drawing>
          <wp:inline distT="0" distB="0" distL="0" distR="0" wp14:anchorId="6838A252" wp14:editId="5D5B9365">
            <wp:extent cx="5940425" cy="28428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42895"/>
                    </a:xfrm>
                    <a:prstGeom prst="rect">
                      <a:avLst/>
                    </a:prstGeom>
                  </pic:spPr>
                </pic:pic>
              </a:graphicData>
            </a:graphic>
          </wp:inline>
        </w:drawing>
      </w:r>
    </w:p>
    <w:p w14:paraId="493E77BD" w14:textId="31F020C5" w:rsidR="00AB2A46" w:rsidRDefault="00247BE2" w:rsidP="00AB2A46">
      <w:pPr>
        <w:pStyle w:val="a5"/>
      </w:pPr>
      <w:r>
        <w:t>Архив погоды</w:t>
      </w:r>
    </w:p>
    <w:p w14:paraId="4930370E" w14:textId="485BB67A" w:rsidR="00247BE2" w:rsidRDefault="00247BE2" w:rsidP="005237C4">
      <w:pPr>
        <w:pStyle w:val="-"/>
      </w:pPr>
      <w:r>
        <w:t>Недостатками сайта «</w:t>
      </w:r>
      <w:r w:rsidR="00AB7BF7">
        <w:rPr>
          <w:lang w:val="en-US"/>
        </w:rPr>
        <w:t>Rp</w:t>
      </w:r>
      <w:r w:rsidR="00AB7BF7" w:rsidRPr="00AB2A46">
        <w:t>5</w:t>
      </w:r>
      <w:r>
        <w:t>» являются:</w:t>
      </w:r>
    </w:p>
    <w:p w14:paraId="59BCDE57" w14:textId="77777777" w:rsidR="00247BE2" w:rsidRPr="00267DF5" w:rsidRDefault="00247BE2" w:rsidP="00827A24">
      <w:pPr>
        <w:pStyle w:val="a"/>
      </w:pPr>
      <w:r>
        <w:t>шапка главное страницы неподвижна</w:t>
      </w:r>
      <w:r>
        <w:rPr>
          <w:lang w:val="en-US"/>
        </w:rPr>
        <w:t>;</w:t>
      </w:r>
    </w:p>
    <w:p w14:paraId="2A1B4BA6" w14:textId="14CC960B" w:rsidR="00247BE2" w:rsidRDefault="00872A57" w:rsidP="00827A24">
      <w:pPr>
        <w:pStyle w:val="a"/>
      </w:pPr>
      <w:r>
        <w:t>переизбыток данных архива и статистики погоды для обычного пользователя</w:t>
      </w:r>
      <w:r w:rsidR="00774D7F">
        <w:t>.</w:t>
      </w:r>
    </w:p>
    <w:p w14:paraId="01AA053A" w14:textId="7C871AD9" w:rsidR="00630CD3" w:rsidRDefault="00630CD3" w:rsidP="00816B96">
      <w:pPr>
        <w:pStyle w:val="a6"/>
        <w:numPr>
          <w:ilvl w:val="0"/>
          <w:numId w:val="0"/>
        </w:numPr>
        <w:ind w:left="930" w:hanging="363"/>
      </w:pPr>
      <w:r>
        <w:br w:type="page"/>
      </w:r>
    </w:p>
    <w:p w14:paraId="63C1ACD3" w14:textId="0EB50D3D" w:rsidR="00816B96" w:rsidRDefault="00816B96" w:rsidP="00816B96">
      <w:pPr>
        <w:pStyle w:val="a6"/>
      </w:pPr>
      <w:bookmarkStart w:id="15" w:name="_Toc136874647"/>
      <w:r>
        <w:lastRenderedPageBreak/>
        <w:t>Графическое описание работы системы</w:t>
      </w:r>
      <w:bookmarkEnd w:id="15"/>
    </w:p>
    <w:p w14:paraId="52C99355" w14:textId="0CF4E8D7" w:rsidR="00816B96" w:rsidRPr="0090125F" w:rsidRDefault="0090125F" w:rsidP="0090125F">
      <w:pPr>
        <w:pStyle w:val="a7"/>
      </w:pPr>
      <w:bookmarkStart w:id="16" w:name="_Toc136874648"/>
      <w:r>
        <w:t xml:space="preserve">Диаграмма </w:t>
      </w:r>
      <w:r>
        <w:rPr>
          <w:lang w:val="en-US"/>
        </w:rPr>
        <w:t>IDEF0</w:t>
      </w:r>
      <w:bookmarkEnd w:id="16"/>
    </w:p>
    <w:p w14:paraId="3BF88738" w14:textId="77777777" w:rsidR="0090125F" w:rsidRDefault="0090125F" w:rsidP="00E51823">
      <w:pPr>
        <w:pStyle w:val="aff6"/>
        <w:jc w:val="center"/>
      </w:pPr>
      <w:r w:rsidRPr="00727C58">
        <w:rPr>
          <w:noProof/>
          <w:lang w:eastAsia="ru-RU"/>
        </w:rPr>
        <w:drawing>
          <wp:inline distT="0" distB="0" distL="0" distR="0" wp14:anchorId="79B29498" wp14:editId="512B8AF5">
            <wp:extent cx="5940425" cy="31667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66745"/>
                    </a:xfrm>
                    <a:prstGeom prst="rect">
                      <a:avLst/>
                    </a:prstGeom>
                  </pic:spPr>
                </pic:pic>
              </a:graphicData>
            </a:graphic>
          </wp:inline>
        </w:drawing>
      </w:r>
    </w:p>
    <w:p w14:paraId="66500DF1" w14:textId="7CC89B60" w:rsidR="00134ADA" w:rsidRPr="00C91E1F" w:rsidRDefault="00134ADA" w:rsidP="00134ADA">
      <w:pPr>
        <w:pStyle w:val="a5"/>
      </w:pPr>
      <w:r>
        <w:t xml:space="preserve">Диаграмма </w:t>
      </w:r>
      <w:r>
        <w:rPr>
          <w:lang w:val="en-US"/>
        </w:rPr>
        <w:t>IDEF0</w:t>
      </w:r>
    </w:p>
    <w:p w14:paraId="2E023D92" w14:textId="3A710EC2" w:rsidR="00C91E1F" w:rsidRPr="00134ADA" w:rsidRDefault="00C91E1F" w:rsidP="00C91E1F">
      <w:pPr>
        <w:pStyle w:val="-"/>
      </w:pPr>
      <w:r>
        <w:t xml:space="preserve">Диаграмма </w:t>
      </w:r>
      <w:r>
        <w:rPr>
          <w:lang w:val="en-US"/>
        </w:rPr>
        <w:t>IDEF</w:t>
      </w:r>
      <w:r w:rsidRPr="00C91E1F">
        <w:t>0 позволяет описать систему на любом желаемом уровне детализации функционала и сформировать общее представление о её назначении.</w:t>
      </w:r>
    </w:p>
    <w:p w14:paraId="36FDADE2" w14:textId="5C449699" w:rsidR="00134ADA" w:rsidRDefault="00134ADA" w:rsidP="00134ADA">
      <w:pPr>
        <w:pStyle w:val="a7"/>
      </w:pPr>
      <w:bookmarkStart w:id="17" w:name="_Toc136874649"/>
      <w:r>
        <w:t>Диаграмма прецедентов</w:t>
      </w:r>
      <w:bookmarkEnd w:id="17"/>
    </w:p>
    <w:p w14:paraId="4E524532" w14:textId="048D0A2D" w:rsidR="00134ADA" w:rsidRDefault="00134ADA" w:rsidP="00134ADA">
      <w:pPr>
        <w:pStyle w:val="-"/>
      </w:pPr>
      <w:r>
        <w:t>Д</w:t>
      </w:r>
      <w:r w:rsidRPr="00134ADA">
        <w:t>иаграмма вариантов использования (</w:t>
      </w:r>
      <w:r>
        <w:rPr>
          <w:lang w:val="en-US"/>
        </w:rPr>
        <w:t>Use</w:t>
      </w:r>
      <w:r w:rsidRPr="00134ADA">
        <w:t>-</w:t>
      </w:r>
      <w:r>
        <w:rPr>
          <w:lang w:val="en-US"/>
        </w:rPr>
        <w:t>case</w:t>
      </w:r>
      <w:r w:rsidRPr="00134ADA">
        <w:t xml:space="preserve"> </w:t>
      </w:r>
      <w:r>
        <w:rPr>
          <w:lang w:val="en-US"/>
        </w:rPr>
        <w:t>diagram</w:t>
      </w:r>
      <w:r w:rsidRPr="00134ADA">
        <w:t>) – диаграмма, описывающая, какой функционал разрабатываемой программной системы доступен каждой группе пользователей.</w:t>
      </w:r>
      <w:r>
        <w:t xml:space="preserve"> О</w:t>
      </w:r>
      <w:r w:rsidRPr="00134ADA">
        <w:t xml:space="preserve">на помогает </w:t>
      </w:r>
      <w:r>
        <w:t>понять</w:t>
      </w:r>
      <w:r w:rsidRPr="00134ADA">
        <w:t xml:space="preserve"> требования к системе и определить е</w:t>
      </w:r>
      <w:r>
        <w:t>ё</w:t>
      </w:r>
      <w:r w:rsidRPr="00134ADA">
        <w:t xml:space="preserve"> функциональные возможности.</w:t>
      </w:r>
    </w:p>
    <w:p w14:paraId="0D4F5350" w14:textId="373BE5ED" w:rsidR="00134ADA" w:rsidRDefault="00134ADA" w:rsidP="00134ADA">
      <w:pPr>
        <w:pStyle w:val="aff6"/>
      </w:pPr>
      <w:r>
        <w:rPr>
          <w:noProof/>
          <w:lang w:eastAsia="ru-RU"/>
        </w:rPr>
        <w:lastRenderedPageBreak/>
        <w:drawing>
          <wp:inline distT="0" distB="0" distL="0" distR="0" wp14:anchorId="0FF081FA" wp14:editId="488A05CD">
            <wp:extent cx="5940425" cy="444246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4442460"/>
                    </a:xfrm>
                    <a:prstGeom prst="rect">
                      <a:avLst/>
                    </a:prstGeom>
                  </pic:spPr>
                </pic:pic>
              </a:graphicData>
            </a:graphic>
          </wp:inline>
        </w:drawing>
      </w:r>
    </w:p>
    <w:p w14:paraId="720D5286" w14:textId="71876CE4" w:rsidR="00134ADA" w:rsidRDefault="00134ADA" w:rsidP="00134ADA">
      <w:pPr>
        <w:pStyle w:val="a5"/>
      </w:pPr>
      <w:r>
        <w:t>Диаграмма прецедентов</w:t>
      </w:r>
    </w:p>
    <w:p w14:paraId="536AD664" w14:textId="5066C7CE" w:rsidR="00DD3995" w:rsidRDefault="00DD3995" w:rsidP="00DD3995">
      <w:pPr>
        <w:pStyle w:val="-"/>
      </w:pPr>
      <w:r>
        <w:t>Система предусматривает наличие трёх ролей</w:t>
      </w:r>
      <w:r w:rsidR="00405976">
        <w:t>:</w:t>
      </w:r>
    </w:p>
    <w:p w14:paraId="610DAF85" w14:textId="16C98984" w:rsidR="00DD3995" w:rsidRDefault="00DD3995" w:rsidP="00827A24">
      <w:pPr>
        <w:pStyle w:val="a"/>
      </w:pPr>
      <w:r>
        <w:t xml:space="preserve">неавторизованный пользователь </w:t>
      </w:r>
      <w:r w:rsidRPr="00DD3995">
        <w:t>(гость) – человек, не имеющий учетной записи, но при желании способный зарегистрироваться, а затем авторизоваться, способный просматривать неполноценную информацию и данные, предоставляемые сайтом (просмотр прогноза и статистики погоды, рекомендаций одежды);</w:t>
      </w:r>
    </w:p>
    <w:p w14:paraId="4245AD4E" w14:textId="2DC70212" w:rsidR="00DD3995" w:rsidRDefault="00DD3995" w:rsidP="00827A24">
      <w:pPr>
        <w:pStyle w:val="a"/>
      </w:pPr>
      <w:r>
        <w:t>авторизованный пользователь</w:t>
      </w:r>
      <w:r w:rsidR="00630CD3">
        <w:t xml:space="preserve"> – авторизованный в системе человек, пользующийся дополнительными возможностями сайта (просмотр рекомендаций одежды по часам и аномальной погоды)</w:t>
      </w:r>
      <w:r w:rsidR="00630CD3" w:rsidRPr="008E51FD">
        <w:t>;</w:t>
      </w:r>
    </w:p>
    <w:p w14:paraId="79A245C3" w14:textId="63CC0435" w:rsidR="00DD3995" w:rsidRDefault="00DD3995" w:rsidP="00827A24">
      <w:pPr>
        <w:pStyle w:val="a"/>
      </w:pPr>
      <w:r>
        <w:t>администратор</w:t>
      </w:r>
      <w:r w:rsidR="00630CD3">
        <w:t xml:space="preserve"> – пользователь, у которого есть возможность редактирования прогноза погоды и рекламы</w:t>
      </w:r>
      <w:r w:rsidR="00630CD3" w:rsidRPr="008E51FD">
        <w:t>.</w:t>
      </w:r>
    </w:p>
    <w:p w14:paraId="371672E6" w14:textId="77777777" w:rsidR="00DD3995" w:rsidRDefault="00DD3995" w:rsidP="00DD3995">
      <w:pPr>
        <w:pStyle w:val="-"/>
      </w:pPr>
    </w:p>
    <w:p w14:paraId="7369569E" w14:textId="041CD5A8" w:rsidR="00134ADA" w:rsidRDefault="00630CD3" w:rsidP="00630CD3">
      <w:pPr>
        <w:pStyle w:val="a7"/>
      </w:pPr>
      <w:bookmarkStart w:id="18" w:name="_Toc136874650"/>
      <w:r>
        <w:lastRenderedPageBreak/>
        <w:t>Д</w:t>
      </w:r>
      <w:r w:rsidR="00405976">
        <w:t>иаграмма активностей</w:t>
      </w:r>
      <w:bookmarkEnd w:id="18"/>
    </w:p>
    <w:p w14:paraId="4207F449" w14:textId="507D9F19" w:rsidR="00134ADA" w:rsidRDefault="00630CD3" w:rsidP="00405976">
      <w:pPr>
        <w:pStyle w:val="aff6"/>
        <w:jc w:val="center"/>
      </w:pPr>
      <w:r>
        <w:rPr>
          <w:noProof/>
          <w:lang w:eastAsia="ru-RU"/>
        </w:rPr>
        <w:drawing>
          <wp:inline distT="0" distB="0" distL="0" distR="0" wp14:anchorId="7E4D5C38" wp14:editId="64C34060">
            <wp:extent cx="4855725" cy="79438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178" cy="7972402"/>
                    </a:xfrm>
                    <a:prstGeom prst="rect">
                      <a:avLst/>
                    </a:prstGeom>
                    <a:noFill/>
                    <a:ln>
                      <a:noFill/>
                    </a:ln>
                  </pic:spPr>
                </pic:pic>
              </a:graphicData>
            </a:graphic>
          </wp:inline>
        </w:drawing>
      </w:r>
    </w:p>
    <w:p w14:paraId="079C9CE3" w14:textId="5ABF4042" w:rsidR="00630CD3" w:rsidRDefault="00630CD3" w:rsidP="00630CD3">
      <w:pPr>
        <w:pStyle w:val="a5"/>
      </w:pPr>
      <w:r>
        <w:t>Д</w:t>
      </w:r>
      <w:r w:rsidR="00405976">
        <w:t>иаграмма активностей</w:t>
      </w:r>
    </w:p>
    <w:p w14:paraId="31898123" w14:textId="2F4F1994" w:rsidR="00630CD3" w:rsidRDefault="00630CD3" w:rsidP="00630CD3">
      <w:pPr>
        <w:pStyle w:val="-"/>
      </w:pPr>
      <w:r>
        <w:lastRenderedPageBreak/>
        <w:t>На рисунке 1</w:t>
      </w:r>
      <w:r w:rsidR="00405976">
        <w:t>2 приведена диаграмма активностей</w:t>
      </w:r>
      <w:r>
        <w:t xml:space="preserve">. </w:t>
      </w:r>
      <w:r w:rsidRPr="00630CD3">
        <w:t>Это поведенческая диаграмма, которая иллюстрирует поток деятельности через систему.</w:t>
      </w:r>
      <w:r>
        <w:t xml:space="preserve"> </w:t>
      </w:r>
      <w:r w:rsidRPr="00630CD3">
        <w:t xml:space="preserve">На диаграмме можно видеть последовательность процедур, которые будут </w:t>
      </w:r>
      <w:r w:rsidR="00405976" w:rsidRPr="00630CD3">
        <w:t>происходить</w:t>
      </w:r>
      <w:r w:rsidR="00405976">
        <w:t xml:space="preserve"> при запросе пользователя</w:t>
      </w:r>
      <w:r w:rsidRPr="00630CD3">
        <w:t>.</w:t>
      </w:r>
    </w:p>
    <w:p w14:paraId="120C16DC" w14:textId="264DBA1C" w:rsidR="00405976" w:rsidRDefault="00405976" w:rsidP="00405976">
      <w:pPr>
        <w:pStyle w:val="a7"/>
      </w:pPr>
      <w:bookmarkStart w:id="19" w:name="_Toc136874651"/>
      <w:r>
        <w:t>Диаграмма последовательностей</w:t>
      </w:r>
      <w:bookmarkEnd w:id="19"/>
    </w:p>
    <w:p w14:paraId="613D2EA0" w14:textId="14378BCA" w:rsidR="00405976" w:rsidRDefault="00405976" w:rsidP="00405976">
      <w:pPr>
        <w:pStyle w:val="-"/>
      </w:pPr>
      <w:r>
        <w:t>Диаграмма последовательностей</w:t>
      </w:r>
      <w:r w:rsidRPr="00405976">
        <w:t xml:space="preserve"> </w:t>
      </w:r>
      <w:r>
        <w:t>–</w:t>
      </w:r>
      <w:r w:rsidRPr="00405976">
        <w:t xml:space="preserve"> это тип диаграммы, который позволяет описать взаимодействие между объектами в системе в виде последовательности операций, отображая порядок выполнения действий и обмена информацией между объектами во времени.</w:t>
      </w:r>
    </w:p>
    <w:p w14:paraId="6D20DDF2" w14:textId="20EF718C" w:rsidR="00405976" w:rsidRDefault="00405976" w:rsidP="00405976">
      <w:pPr>
        <w:pStyle w:val="aff6"/>
        <w:jc w:val="center"/>
      </w:pPr>
      <w:r>
        <w:rPr>
          <w:noProof/>
          <w:lang w:eastAsia="ru-RU"/>
        </w:rPr>
        <w:drawing>
          <wp:inline distT="0" distB="0" distL="0" distR="0" wp14:anchorId="1CE3B93D" wp14:editId="3610D713">
            <wp:extent cx="4447448" cy="5210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290" b="46958"/>
                    <a:stretch/>
                  </pic:blipFill>
                  <pic:spPr bwMode="auto">
                    <a:xfrm>
                      <a:off x="0" y="0"/>
                      <a:ext cx="4468384" cy="5234701"/>
                    </a:xfrm>
                    <a:prstGeom prst="rect">
                      <a:avLst/>
                    </a:prstGeom>
                    <a:noFill/>
                    <a:ln>
                      <a:noFill/>
                    </a:ln>
                    <a:extLst>
                      <a:ext uri="{53640926-AAD7-44D8-BBD7-CCE9431645EC}">
                        <a14:shadowObscured xmlns:a14="http://schemas.microsoft.com/office/drawing/2010/main"/>
                      </a:ext>
                    </a:extLst>
                  </pic:spPr>
                </pic:pic>
              </a:graphicData>
            </a:graphic>
          </wp:inline>
        </w:drawing>
      </w:r>
    </w:p>
    <w:p w14:paraId="0AE756C9" w14:textId="385678AD" w:rsidR="003C158A" w:rsidRDefault="003C158A" w:rsidP="003C158A">
      <w:pPr>
        <w:pStyle w:val="a5"/>
      </w:pPr>
      <w:r>
        <w:t>Диаграмма последовательностей (часть 1)</w:t>
      </w:r>
    </w:p>
    <w:p w14:paraId="686052FF" w14:textId="525CEBC9" w:rsidR="003C158A" w:rsidRDefault="003C158A" w:rsidP="00DF4B00">
      <w:pPr>
        <w:pStyle w:val="aff6"/>
        <w:jc w:val="center"/>
      </w:pPr>
      <w:r>
        <w:rPr>
          <w:noProof/>
          <w:lang w:eastAsia="ru-RU"/>
        </w:rPr>
        <w:lastRenderedPageBreak/>
        <w:drawing>
          <wp:inline distT="0" distB="0" distL="0" distR="0" wp14:anchorId="51CE4E1E" wp14:editId="49D3A806">
            <wp:extent cx="4962525" cy="516674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82" t="52495"/>
                    <a:stretch/>
                  </pic:blipFill>
                  <pic:spPr bwMode="auto">
                    <a:xfrm>
                      <a:off x="0" y="0"/>
                      <a:ext cx="4995722" cy="5201313"/>
                    </a:xfrm>
                    <a:prstGeom prst="rect">
                      <a:avLst/>
                    </a:prstGeom>
                    <a:noFill/>
                    <a:ln>
                      <a:noFill/>
                    </a:ln>
                    <a:extLst>
                      <a:ext uri="{53640926-AAD7-44D8-BBD7-CCE9431645EC}">
                        <a14:shadowObscured xmlns:a14="http://schemas.microsoft.com/office/drawing/2010/main"/>
                      </a:ext>
                    </a:extLst>
                  </pic:spPr>
                </pic:pic>
              </a:graphicData>
            </a:graphic>
          </wp:inline>
        </w:drawing>
      </w:r>
    </w:p>
    <w:p w14:paraId="10D6BFF5" w14:textId="6D59C2B3" w:rsidR="00DF4B00" w:rsidRDefault="00DF4B00" w:rsidP="00DF4B00">
      <w:pPr>
        <w:pStyle w:val="aff6"/>
        <w:jc w:val="center"/>
      </w:pPr>
      <w:r>
        <w:t>Диаграмма последовательностей (часть 2)</w:t>
      </w:r>
    </w:p>
    <w:p w14:paraId="567BE30F" w14:textId="56AA9C8E" w:rsidR="00E51823" w:rsidRDefault="00E51823" w:rsidP="00E51823">
      <w:pPr>
        <w:pStyle w:val="-"/>
      </w:pPr>
      <w:r>
        <w:t>При входе на сайт происходит предоставление доступа пользователю.</w:t>
      </w:r>
    </w:p>
    <w:p w14:paraId="0CAC3B2A" w14:textId="13F4E501" w:rsidR="00E51823" w:rsidRDefault="00E51823" w:rsidP="00E51823">
      <w:pPr>
        <w:pStyle w:val="-"/>
      </w:pPr>
      <w:r w:rsidRPr="00E51823">
        <w:t xml:space="preserve">При </w:t>
      </w:r>
      <w:r>
        <w:t>запросе статистики</w:t>
      </w:r>
      <w:r w:rsidRPr="00E51823">
        <w:t xml:space="preserve"> соответствующие данные запрашиваются на сервере, после чего они отображаются </w:t>
      </w:r>
      <w:r>
        <w:t>для пользователя</w:t>
      </w:r>
      <w:r w:rsidRPr="00E51823">
        <w:t>.</w:t>
      </w:r>
    </w:p>
    <w:p w14:paraId="4CDE6506" w14:textId="2B7DA1DF" w:rsidR="00E51823" w:rsidRDefault="00E51823" w:rsidP="00E51823">
      <w:pPr>
        <w:pStyle w:val="-"/>
      </w:pPr>
      <w:r w:rsidRPr="00E51823">
        <w:t xml:space="preserve">При </w:t>
      </w:r>
      <w:r>
        <w:t>запросе прогноза</w:t>
      </w:r>
      <w:r w:rsidRPr="00E51823">
        <w:t xml:space="preserve"> соответствующие данные запрашиваются на сервере, после чего они отображаются </w:t>
      </w:r>
      <w:r>
        <w:t>для пользователя</w:t>
      </w:r>
      <w:r w:rsidRPr="00E51823">
        <w:t>.</w:t>
      </w:r>
    </w:p>
    <w:p w14:paraId="15CF1FA5" w14:textId="77D6D46D" w:rsidR="00E51823" w:rsidRDefault="00E51823" w:rsidP="00E51823">
      <w:pPr>
        <w:pStyle w:val="-"/>
      </w:pPr>
      <w:r>
        <w:t>При запросе на регистрацию происходит отображение формы регистрации, затем введённые данные передаются на сервер, после чего отображается личный кабинет.</w:t>
      </w:r>
    </w:p>
    <w:p w14:paraId="45FDBEA7" w14:textId="30BA12B2" w:rsidR="00E51823" w:rsidRDefault="00E51823" w:rsidP="00E51823">
      <w:pPr>
        <w:pStyle w:val="-"/>
      </w:pPr>
      <w:r>
        <w:t xml:space="preserve">При запросе на авторизацию происходит отображение формы, после чего введённые в неё данные отправляются на сервер, который осуществляет </w:t>
      </w:r>
      <w:r>
        <w:lastRenderedPageBreak/>
        <w:t xml:space="preserve">их проверку. Если проверка успешно пройдена, то отображается личный кабинет. </w:t>
      </w:r>
    </w:p>
    <w:p w14:paraId="6A44E6F9" w14:textId="018B8042" w:rsidR="00E51823" w:rsidRDefault="00E51823" w:rsidP="00E51823">
      <w:pPr>
        <w:pStyle w:val="a7"/>
      </w:pPr>
      <w:bookmarkStart w:id="20" w:name="_Toc136874652"/>
      <w:r>
        <w:t>Диаграмма состояний</w:t>
      </w:r>
      <w:bookmarkEnd w:id="20"/>
    </w:p>
    <w:p w14:paraId="6F03DA75" w14:textId="1F793CEE" w:rsidR="00C91E1F" w:rsidRDefault="00C91E1F" w:rsidP="00C91E1F">
      <w:pPr>
        <w:pStyle w:val="-"/>
      </w:pPr>
      <w:r w:rsidRPr="00C91E1F">
        <w:t>Диаграмма состояний позвол</w:t>
      </w:r>
      <w:bookmarkStart w:id="21" w:name="_GoBack"/>
      <w:bookmarkEnd w:id="21"/>
      <w:r w:rsidRPr="00C91E1F">
        <w:t>яет визуализировать и моделировать поведение объекта или системы в различных состояниях. Она позволяет описать все возможные состояния объекта, а также переходы между ними в ответ на определенные события</w:t>
      </w:r>
      <w:r>
        <w:t>.</w:t>
      </w:r>
    </w:p>
    <w:p w14:paraId="45664856" w14:textId="3ABE0C22" w:rsidR="00E51823" w:rsidRDefault="00E51823" w:rsidP="00E51823">
      <w:pPr>
        <w:pStyle w:val="aff6"/>
        <w:jc w:val="center"/>
      </w:pPr>
      <w:r>
        <w:rPr>
          <w:noProof/>
          <w:lang w:eastAsia="ru-RU"/>
        </w:rPr>
        <w:drawing>
          <wp:inline distT="0" distB="0" distL="0" distR="0" wp14:anchorId="27E43E02" wp14:editId="6C1B03F1">
            <wp:extent cx="5940425" cy="40322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_Server.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032250"/>
                    </a:xfrm>
                    <a:prstGeom prst="rect">
                      <a:avLst/>
                    </a:prstGeom>
                  </pic:spPr>
                </pic:pic>
              </a:graphicData>
            </a:graphic>
          </wp:inline>
        </w:drawing>
      </w:r>
    </w:p>
    <w:p w14:paraId="63732A69" w14:textId="3A596CC9" w:rsidR="00E51823" w:rsidRDefault="00E51823" w:rsidP="00E51823">
      <w:pPr>
        <w:pStyle w:val="a5"/>
      </w:pPr>
      <w:r>
        <w:t>Диаграмма состояний</w:t>
      </w:r>
    </w:p>
    <w:p w14:paraId="66048ABC" w14:textId="50E8DBCF" w:rsidR="00E51823" w:rsidRDefault="00C91E1F" w:rsidP="00C91E1F">
      <w:pPr>
        <w:pStyle w:val="a7"/>
      </w:pPr>
      <w:bookmarkStart w:id="22" w:name="_Toc136874653"/>
      <w:r>
        <w:t>Диаграмма классов</w:t>
      </w:r>
      <w:bookmarkEnd w:id="22"/>
    </w:p>
    <w:p w14:paraId="6A7FF921" w14:textId="42090235" w:rsidR="00C91E1F" w:rsidRDefault="00C91E1F" w:rsidP="00C91E1F">
      <w:pPr>
        <w:pStyle w:val="-"/>
      </w:pPr>
      <w:r w:rsidRPr="00C91E1F">
        <w:t>Диаграмма классов представляет описание структуры классов в системе и их взаимосвязи. Она отображает как статические аспекты системы, включая классы, атрибуты и методы, а также динамические аспекты, такие как связи между объектами и выполнение методов во время выполнения программы</w:t>
      </w:r>
      <w:r>
        <w:t>.</w:t>
      </w:r>
    </w:p>
    <w:p w14:paraId="6B4B86E6" w14:textId="4B831F76" w:rsidR="00C91E1F" w:rsidRDefault="00C91E1F" w:rsidP="00C91E1F">
      <w:pPr>
        <w:pStyle w:val="aff6"/>
        <w:jc w:val="center"/>
      </w:pPr>
      <w:r>
        <w:rPr>
          <w:noProof/>
          <w:lang w:eastAsia="ru-RU"/>
        </w:rPr>
        <w:lastRenderedPageBreak/>
        <w:drawing>
          <wp:inline distT="0" distB="0" distL="0" distR="0" wp14:anchorId="005AE017" wp14:editId="48972C01">
            <wp:extent cx="5940425" cy="45231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diagramm.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4523105"/>
                    </a:xfrm>
                    <a:prstGeom prst="rect">
                      <a:avLst/>
                    </a:prstGeom>
                  </pic:spPr>
                </pic:pic>
              </a:graphicData>
            </a:graphic>
          </wp:inline>
        </w:drawing>
      </w:r>
    </w:p>
    <w:p w14:paraId="6EA692F4" w14:textId="5265FF5C" w:rsidR="00C91E1F" w:rsidRDefault="00C91E1F" w:rsidP="00C91E1F">
      <w:pPr>
        <w:pStyle w:val="a5"/>
      </w:pPr>
      <w:r>
        <w:t>Диаграмма классов</w:t>
      </w:r>
    </w:p>
    <w:p w14:paraId="0D6B5481" w14:textId="7393852B" w:rsidR="0036117A" w:rsidRPr="00A70D61" w:rsidRDefault="001E5BC7" w:rsidP="001E5BC7">
      <w:pPr>
        <w:pStyle w:val="a7"/>
      </w:pPr>
      <w:r>
        <w:rPr>
          <w:shd w:val="clear" w:color="auto" w:fill="FFFFFF"/>
        </w:rPr>
        <w:t>Диаграмма развертывания</w:t>
      </w:r>
    </w:p>
    <w:p w14:paraId="47DD7A0B" w14:textId="57B9ECB0" w:rsidR="00A70D61" w:rsidRPr="00A70D61" w:rsidRDefault="00A70D61" w:rsidP="00A70D61">
      <w:pPr>
        <w:pStyle w:val="-"/>
      </w:pPr>
      <w:r w:rsidRPr="00A70D61">
        <w:t>Диаграммы развертывания обычно используются для визуализации физического аппаратного и программного обеспечения системы. Она является UML-диаграммой,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p>
    <w:p w14:paraId="1D7679B8" w14:textId="380F5E80" w:rsidR="0036117A" w:rsidRDefault="0036117A" w:rsidP="0036117A">
      <w:pPr>
        <w:pStyle w:val="-"/>
      </w:pPr>
      <w:r>
        <w:br w:type="page"/>
      </w:r>
      <w:r w:rsidR="001E5BC7">
        <w:rPr>
          <w:noProof/>
        </w:rPr>
        <w:lastRenderedPageBreak/>
        <w:drawing>
          <wp:inline distT="0" distB="0" distL="0" distR="0" wp14:anchorId="40A9396E" wp14:editId="7F537C3B">
            <wp:extent cx="4417322" cy="3802380"/>
            <wp:effectExtent l="0" t="0" r="254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азвертывания.jpg"/>
                    <pic:cNvPicPr/>
                  </pic:nvPicPr>
                  <pic:blipFill>
                    <a:blip r:embed="rId23">
                      <a:extLst>
                        <a:ext uri="{28A0092B-C50C-407E-A947-70E740481C1C}">
                          <a14:useLocalDpi xmlns:a14="http://schemas.microsoft.com/office/drawing/2010/main" val="0"/>
                        </a:ext>
                      </a:extLst>
                    </a:blip>
                    <a:stretch>
                      <a:fillRect/>
                    </a:stretch>
                  </pic:blipFill>
                  <pic:spPr>
                    <a:xfrm>
                      <a:off x="0" y="0"/>
                      <a:ext cx="4445008" cy="3826211"/>
                    </a:xfrm>
                    <a:prstGeom prst="rect">
                      <a:avLst/>
                    </a:prstGeom>
                  </pic:spPr>
                </pic:pic>
              </a:graphicData>
            </a:graphic>
          </wp:inline>
        </w:drawing>
      </w:r>
    </w:p>
    <w:p w14:paraId="40D1EA4E" w14:textId="4A2EA994" w:rsidR="001E5BC7" w:rsidRDefault="001E5BC7" w:rsidP="001E5BC7">
      <w:pPr>
        <w:pStyle w:val="a5"/>
      </w:pPr>
      <w:r>
        <w:t xml:space="preserve">Диаграмма </w:t>
      </w:r>
      <w:r>
        <w:t>развертывания</w:t>
      </w:r>
    </w:p>
    <w:p w14:paraId="73939B17" w14:textId="508DC0DB" w:rsidR="0036117A" w:rsidRDefault="0036117A" w:rsidP="0036117A">
      <w:pPr>
        <w:pStyle w:val="a6"/>
      </w:pPr>
      <w:bookmarkStart w:id="23" w:name="_Toc136874654"/>
      <w:r>
        <w:t>Реализация</w:t>
      </w:r>
      <w:bookmarkEnd w:id="23"/>
    </w:p>
    <w:p w14:paraId="692C8279" w14:textId="0614047F" w:rsidR="0036117A" w:rsidRDefault="0036117A" w:rsidP="0036117A">
      <w:pPr>
        <w:pStyle w:val="a7"/>
      </w:pPr>
      <w:bookmarkStart w:id="24" w:name="_Toc136874655"/>
      <w:r>
        <w:t>Средства реализации</w:t>
      </w:r>
      <w:bookmarkEnd w:id="24"/>
    </w:p>
    <w:p w14:paraId="74F25712" w14:textId="47E46847" w:rsidR="00E92ED5" w:rsidRPr="009277B5" w:rsidRDefault="00E92ED5" w:rsidP="00E92ED5">
      <w:pPr>
        <w:pStyle w:val="-"/>
      </w:pPr>
      <w:r>
        <w:t>Для реализации серверной части нашего веб-приложения с архитектурой MVC (Model-View-Controller: модель-вид-контроллер) мы выбрали язык программирования Python и фреймворк Django. Python предоставляет нам простоту и выразительность кода, а Django обеспечивает эффективное управление запросами, маршрутизацию и взаимодействие с базой данных.</w:t>
      </w:r>
      <w:r w:rsidR="009277B5">
        <w:t xml:space="preserve"> </w:t>
      </w:r>
      <w:r w:rsidR="00951CC3" w:rsidRPr="00877604">
        <w:t xml:space="preserve">В качестве инструмента развертки приложения будет использоваться </w:t>
      </w:r>
      <w:r w:rsidR="00951CC3" w:rsidRPr="000600F6">
        <w:t>Docker</w:t>
      </w:r>
      <w:r w:rsidR="00951CC3" w:rsidRPr="00877604">
        <w:t>, который позволяет автоматизировать процесс развертывания и управления приложениями</w:t>
      </w:r>
      <w:r w:rsidR="00951CC3" w:rsidRPr="00C13046">
        <w:t xml:space="preserve"> </w:t>
      </w:r>
      <w:r w:rsidR="00081941" w:rsidRPr="00951CC3">
        <w:t>[</w:t>
      </w:r>
      <w:r w:rsidR="00081941">
        <w:fldChar w:fldCharType="begin"/>
      </w:r>
      <w:r w:rsidR="00081941" w:rsidRPr="00951CC3">
        <w:instrText xml:space="preserve"> </w:instrText>
      </w:r>
      <w:r w:rsidR="00081941">
        <w:rPr>
          <w:lang w:val="en-US"/>
        </w:rPr>
        <w:instrText>REF</w:instrText>
      </w:r>
      <w:r w:rsidR="00081941" w:rsidRPr="00951CC3">
        <w:instrText xml:space="preserve"> _</w:instrText>
      </w:r>
      <w:r w:rsidR="00081941">
        <w:rPr>
          <w:lang w:val="en-US"/>
        </w:rPr>
        <w:instrText>Ref</w:instrText>
      </w:r>
      <w:r w:rsidR="00081941" w:rsidRPr="00951CC3">
        <w:instrText>137613452 \</w:instrText>
      </w:r>
      <w:r w:rsidR="00081941">
        <w:rPr>
          <w:lang w:val="en-US"/>
        </w:rPr>
        <w:instrText>r</w:instrText>
      </w:r>
      <w:r w:rsidR="00081941" w:rsidRPr="00951CC3">
        <w:instrText xml:space="preserve"> \</w:instrText>
      </w:r>
      <w:r w:rsidR="00081941">
        <w:rPr>
          <w:lang w:val="en-US"/>
        </w:rPr>
        <w:instrText>h</w:instrText>
      </w:r>
      <w:r w:rsidR="00081941" w:rsidRPr="00951CC3">
        <w:instrText xml:space="preserve"> </w:instrText>
      </w:r>
      <w:r w:rsidR="00081941">
        <w:fldChar w:fldCharType="separate"/>
      </w:r>
      <w:r w:rsidR="00081941" w:rsidRPr="00951CC3">
        <w:t>4</w:t>
      </w:r>
      <w:r w:rsidR="00081941">
        <w:fldChar w:fldCharType="end"/>
      </w:r>
      <w:r w:rsidR="00081941" w:rsidRPr="00951CC3">
        <w:t>]</w:t>
      </w:r>
      <w:r w:rsidR="009277B5">
        <w:t>.</w:t>
      </w:r>
    </w:p>
    <w:p w14:paraId="6837D5E0" w14:textId="3E7E6295" w:rsidR="00E92ED5" w:rsidRDefault="00E92ED5" w:rsidP="00E92ED5">
      <w:pPr>
        <w:pStyle w:val="-"/>
      </w:pPr>
      <w:r>
        <w:t xml:space="preserve">Для хранения и управления данными мы выбрали базу данных PostgreSQL. Эта выбор обусловлен ее надежностью, масштабируемостью и большим набором функций. Работа с базой данных будет осуществляться через удобное и интуитивно понятное средство администрирования </w:t>
      </w:r>
      <w:r>
        <w:lastRenderedPageBreak/>
        <w:t>pgAdmin4, что позволит нам удобно управлять данными, выполнять запросы и поддерживать целостность базы данных.</w:t>
      </w:r>
    </w:p>
    <w:p w14:paraId="571EBDD0" w14:textId="6AB55EE9" w:rsidR="00E92ED5" w:rsidRDefault="00E92ED5" w:rsidP="00E92ED5">
      <w:pPr>
        <w:pStyle w:val="-"/>
      </w:pPr>
      <w:r>
        <w:t>В клиентской части нашего веб-приложения мы будем использовать язык программирования JavaScript в сочетании с библиотекой React. JavaScript обеспечивает динамическое взаимодействие с пользователем и обработку событий на стороне клиента. Библиотека React позволяет нам создавать компоненты пользовательского интерфейса с использованием модульного и переиспользуемого подхода. Для разметки страниц и стилизации мы будем использовать HTML и CSS соответственно.</w:t>
      </w:r>
    </w:p>
    <w:p w14:paraId="5CD5831E" w14:textId="1E21C427" w:rsidR="0036117A" w:rsidRDefault="00E92ED5" w:rsidP="00E92ED5">
      <w:pPr>
        <w:pStyle w:val="-"/>
      </w:pPr>
      <w:r>
        <w:t xml:space="preserve">Таким образом, выбор языка программирования Python, фреймворка Django, базы данных PostgreSQL, средства администрирования </w:t>
      </w:r>
      <w:r w:rsidR="00150233">
        <w:t>фреймворка Django</w:t>
      </w:r>
      <w:r>
        <w:t>, а также языка программирования JavaScript с библиотекой React, HTML и CSS позволяет нам реализовать веб-приложение погоды</w:t>
      </w:r>
      <w:r w:rsidR="00081941">
        <w:t xml:space="preserve"> </w:t>
      </w:r>
      <w:r w:rsidR="00081941" w:rsidRPr="00081941">
        <w:t>[</w:t>
      </w:r>
      <w:r w:rsidR="00081941">
        <w:fldChar w:fldCharType="begin"/>
      </w:r>
      <w:r w:rsidR="00081941">
        <w:instrText xml:space="preserve"> REF _Ref137613536 \r \h </w:instrText>
      </w:r>
      <w:r w:rsidR="00081941">
        <w:fldChar w:fldCharType="separate"/>
      </w:r>
      <w:r w:rsidR="00081941">
        <w:t>1</w:t>
      </w:r>
      <w:r w:rsidR="00081941">
        <w:fldChar w:fldCharType="end"/>
      </w:r>
      <w:r w:rsidR="00081941" w:rsidRPr="00081941">
        <w:t>]</w:t>
      </w:r>
      <w:r>
        <w:t>. Эти средства реализации обеспечивают нам функциональность, эффективность и удобство взаимодействия с пользователем.</w:t>
      </w:r>
    </w:p>
    <w:p w14:paraId="4DEA4EB9" w14:textId="34C6C4AC" w:rsidR="00A12383" w:rsidRDefault="0036117A" w:rsidP="00E92ED5">
      <w:pPr>
        <w:pStyle w:val="a7"/>
      </w:pPr>
      <w:bookmarkStart w:id="25" w:name="_Toc136874656"/>
      <w:r>
        <w:t>Реализация серверной части</w:t>
      </w:r>
      <w:bookmarkEnd w:id="25"/>
    </w:p>
    <w:p w14:paraId="4194E91A" w14:textId="2F40DA8D" w:rsidR="00E92ED5" w:rsidRDefault="00E92ED5" w:rsidP="00E92ED5">
      <w:pPr>
        <w:pStyle w:val="-"/>
      </w:pPr>
      <w:r>
        <w:t>Реализация серверной части веб-приложения для нашего сайта погоды включала использование базы данных PostgreSQL и фреймворка Django. Этот выбор технологий обеспечил нам надежную и масштабируемую инфраструктуру для хранения и управления данными.</w:t>
      </w:r>
    </w:p>
    <w:p w14:paraId="197CD393" w14:textId="7779C25A" w:rsidR="00951CC3" w:rsidRDefault="00951CC3" w:rsidP="00E92ED5">
      <w:pPr>
        <w:pStyle w:val="-"/>
      </w:pPr>
      <w:r>
        <w:t xml:space="preserve">Для документации </w:t>
      </w:r>
      <w:r w:rsidRPr="00877604">
        <w:t xml:space="preserve">разрабатываемого </w:t>
      </w:r>
      <w:r w:rsidRPr="000600F6">
        <w:t>REST</w:t>
      </w:r>
      <w:r w:rsidRPr="00877604">
        <w:t xml:space="preserve"> </w:t>
      </w:r>
      <w:r w:rsidRPr="000600F6">
        <w:t>API</w:t>
      </w:r>
      <w:r w:rsidRPr="00877604">
        <w:t xml:space="preserve"> будет использоваться </w:t>
      </w:r>
      <w:r w:rsidRPr="000600F6">
        <w:t>Swagger</w:t>
      </w:r>
      <w:r w:rsidRPr="00877604">
        <w:t xml:space="preserve">, предоставляющий набор инструментов, который позволяет автоматически описывать </w:t>
      </w:r>
      <w:r w:rsidRPr="000600F6">
        <w:t>API</w:t>
      </w:r>
      <w:r w:rsidRPr="00877604">
        <w:t xml:space="preserve"> на основе его кода</w:t>
      </w:r>
      <w:r>
        <w:t xml:space="preserve"> </w:t>
      </w:r>
      <w:r w:rsidRPr="00951CC3">
        <w:t>[</w:t>
      </w:r>
      <w:r>
        <w:fldChar w:fldCharType="begin"/>
      </w:r>
      <w:r>
        <w:instrText xml:space="preserve"> REF _Ref137614695 \r \h </w:instrText>
      </w:r>
      <w:r>
        <w:fldChar w:fldCharType="separate"/>
      </w:r>
      <w:r>
        <w:t>5</w:t>
      </w:r>
      <w:r>
        <w:fldChar w:fldCharType="end"/>
      </w:r>
      <w:r w:rsidRPr="00951CC3">
        <w:t>]</w:t>
      </w:r>
      <w:r>
        <w:t>.</w:t>
      </w:r>
    </w:p>
    <w:p w14:paraId="310CBAFA" w14:textId="2F3C16BB" w:rsidR="00E92ED5" w:rsidRDefault="00E92ED5" w:rsidP="00E92ED5">
      <w:pPr>
        <w:pStyle w:val="-"/>
      </w:pPr>
      <w:r>
        <w:t>База данных PostgreSQL была выбрана из-за своей надежности, расширенных возможностей и хорошей поддержки для веб-приложений. Она позволяет нам хранить и структурировать информацию о пользователях, учетных записях, а также о погодных данных, полученных из внешних источников.</w:t>
      </w:r>
    </w:p>
    <w:p w14:paraId="2266A187" w14:textId="19FA37D1" w:rsidR="00E92ED5" w:rsidRDefault="00E92ED5" w:rsidP="00E92ED5">
      <w:pPr>
        <w:pStyle w:val="-"/>
      </w:pPr>
      <w:r>
        <w:lastRenderedPageBreak/>
        <w:t>С помощью Django, мощного и гибкого фреймворка разработки веб-приложений на языке Python, мы создали серверную часть нашего приложения. Django предоставляет набор инструментов и функций для обработки запросов, маршрутизации, аутентификации и авторизации пользователей, а также для работы с базой данных.</w:t>
      </w:r>
    </w:p>
    <w:p w14:paraId="74FD018F" w14:textId="722D504A" w:rsidR="00BB2EF7" w:rsidRPr="00BB2EF7" w:rsidRDefault="00BB2EF7" w:rsidP="00E92ED5">
      <w:pPr>
        <w:pStyle w:val="-"/>
      </w:pPr>
      <w:r>
        <w:t xml:space="preserve">При реализации прогноза погоды был использован сервис </w:t>
      </w:r>
      <w:r>
        <w:rPr>
          <w:lang w:val="en-US"/>
        </w:rPr>
        <w:t>OpenWeather</w:t>
      </w:r>
      <w:r w:rsidRPr="00BB2EF7">
        <w:t xml:space="preserve"> </w:t>
      </w:r>
      <w:r>
        <w:t>который предоставляет, хоть и более точный прогноз, но только на 5 дней вперёд. Пришлось смириться с невозможностью предоставления прогноза погоды на 10 дней и на месяц, как планировалось изначально</w:t>
      </w:r>
      <w:r>
        <w:t xml:space="preserve">: </w:t>
      </w:r>
      <w:r>
        <w:t xml:space="preserve">получения API прогнозов погоды с Gismeteo. Изначально планировалось получать прогноз погоды на месяц с данного сервиса, но позже выяснилось, что сервис перестал предоставлять прогноз погоды. И Token представленный в разделе для разработчиков не является рабочим. </w:t>
      </w:r>
    </w:p>
    <w:p w14:paraId="4007BD0C" w14:textId="1DD1F03E" w:rsidR="00E92ED5" w:rsidRDefault="00E92ED5" w:rsidP="00E92ED5">
      <w:pPr>
        <w:pStyle w:val="-"/>
      </w:pPr>
      <w:r>
        <w:t>Доступ к информации о погоде был реализован таким образом, что любой посетитель сайта может свободно просматривать актуальные погодные данные. Однако, зарегистрированным пользователям предоставляется дополнительный функционал и возможность доступа к архивным данным о погоде. Они могут просматривать предыдущие записи о погоде, а также использовать дополнительные функции, такие как рекомендации по выбору одежды в зависимости от погодных условий.</w:t>
      </w:r>
    </w:p>
    <w:p w14:paraId="70F1B812" w14:textId="03EC5DAA" w:rsidR="00A12383" w:rsidRDefault="00E92ED5" w:rsidP="00E92ED5">
      <w:pPr>
        <w:pStyle w:val="-"/>
      </w:pPr>
      <w:r>
        <w:t>Таким образом, реализация серверной части веб-приложения на базе Django с использованием PostgreSQL базы данных обеспечила нам надежность, безопасность и функциональность нашего сайта погоды. Пользователи могут свободно просматривать текущую погоду, а зарегистрированные пользователи имеют доступ к более расширенному функционалу, включая архивные данные и рекомендации по одежде на основе погоды.</w:t>
      </w:r>
    </w:p>
    <w:p w14:paraId="1E33CBDB" w14:textId="2A778357" w:rsidR="00A12383" w:rsidRDefault="0036117A" w:rsidP="00E92ED5">
      <w:pPr>
        <w:pStyle w:val="a7"/>
      </w:pPr>
      <w:bookmarkStart w:id="26" w:name="_Toc136874658"/>
      <w:r>
        <w:t>Реализация базы данных</w:t>
      </w:r>
      <w:bookmarkEnd w:id="26"/>
    </w:p>
    <w:p w14:paraId="768013ED" w14:textId="591E1DD3" w:rsidR="00E92ED5" w:rsidRDefault="00E92ED5" w:rsidP="00E92ED5">
      <w:pPr>
        <w:pStyle w:val="-"/>
      </w:pPr>
      <w:r>
        <w:lastRenderedPageBreak/>
        <w:t>Для реализации базы данных в нашем веб-приложении погоды мы выбрали PostgreSQL, одну из наиболее надежных и мощных систем управления базами данных. PostgreSQL предоставляет широкий набор возможностей, включая поддержку сложных запросов, транзакций, целостности данных и масштабируемости</w:t>
      </w:r>
      <w:r w:rsidR="00081941">
        <w:t xml:space="preserve"> [</w:t>
      </w:r>
      <w:r w:rsidR="00821005">
        <w:fldChar w:fldCharType="begin"/>
      </w:r>
      <w:r w:rsidR="00821005">
        <w:instrText xml:space="preserve"> REF _Ref137614065 \r \h </w:instrText>
      </w:r>
      <w:r w:rsidR="00821005">
        <w:fldChar w:fldCharType="separate"/>
      </w:r>
      <w:r w:rsidR="00821005">
        <w:t>3</w:t>
      </w:r>
      <w:r w:rsidR="00821005">
        <w:fldChar w:fldCharType="end"/>
      </w:r>
      <w:r w:rsidR="00081941">
        <w:t>]</w:t>
      </w:r>
      <w:r>
        <w:t>.</w:t>
      </w:r>
    </w:p>
    <w:p w14:paraId="70ECA880" w14:textId="7EE70AFC" w:rsidR="00E92ED5" w:rsidRDefault="00E92ED5" w:rsidP="00E92ED5">
      <w:pPr>
        <w:pStyle w:val="-"/>
      </w:pPr>
      <w:r>
        <w:t>С использованием Django, популярного фреймворка Python, мы легко интегрировали PostgreSQL в наше приложение. Django предоставляет ORM (Object-Relational Mapping), что позволяет нам работать с базой данных через объекты и классы Python, а не писать прямые SQL-запросы. Это значительно упрощает и ускоряет разработку и обслуживание базы данных.</w:t>
      </w:r>
    </w:p>
    <w:p w14:paraId="71E6FE36" w14:textId="3E1D237B" w:rsidR="00E92ED5" w:rsidRDefault="00E92ED5" w:rsidP="00E92ED5">
      <w:pPr>
        <w:pStyle w:val="-"/>
      </w:pPr>
      <w:r>
        <w:t>Мы определили несколько моделей данных в Django, которые соответствуют сущностям нашего приложения, таким как пользователи, погода и архивы погоды. Каждая модель имеет свои поля, определяющие типы данных и ограничения. Например, модель пользователя может содержать поля для имени, адреса электронной почты и пароля.</w:t>
      </w:r>
    </w:p>
    <w:p w14:paraId="0DEF29EF" w14:textId="0039A289" w:rsidR="00E92ED5" w:rsidRDefault="00E92ED5" w:rsidP="00E92ED5">
      <w:pPr>
        <w:pStyle w:val="-"/>
      </w:pPr>
      <w:r>
        <w:t>С помощью миграций Django мы создали необходимые таблицы в базе данных. Миграции представляют собой скрипты, которые автоматически создают, изменяют или удаляют таблицы и столбцы в базе данных в соответствии с определенными моделями и изменениями в них.</w:t>
      </w:r>
    </w:p>
    <w:p w14:paraId="46C732E1" w14:textId="55AA4583" w:rsidR="00E92ED5" w:rsidRDefault="00E92ED5" w:rsidP="00E92ED5">
      <w:pPr>
        <w:pStyle w:val="-"/>
      </w:pPr>
      <w:r>
        <w:t>В процессе разработки мы использовали pgAdmin4, удобную среду администрирования для PostgreSQL. Это позволило нам взаимодействовать с базой данных, выполнять запросы, просматривать и редактировать данные. Мы также использовали мощные возможности PostgreSQL, такие как индексы, чтобы обеспечить быстрый доступ к данным и оптимизировать их производительность.</w:t>
      </w:r>
    </w:p>
    <w:p w14:paraId="38BEC56F" w14:textId="62F7C0BF" w:rsidR="00A12383" w:rsidRDefault="00E92ED5" w:rsidP="00E92ED5">
      <w:pPr>
        <w:pStyle w:val="-"/>
      </w:pPr>
      <w:r>
        <w:t xml:space="preserve">Таким образом, с помощью PostgreSQL, Django ORM и инструментов администрирования мы реализовали надежную и эффективную базу данных для нашего веб-приложения погоды. Это позволяет нам хранить, управлять и </w:t>
      </w:r>
      <w:r>
        <w:lastRenderedPageBreak/>
        <w:t>извлекать данные о пользователях, погоде и архивах погоды, обеспечивая функциональность и надежность всего приложения.</w:t>
      </w:r>
    </w:p>
    <w:p w14:paraId="1638094B" w14:textId="65415546" w:rsidR="00A12383" w:rsidRDefault="0036117A" w:rsidP="0064149C">
      <w:pPr>
        <w:pStyle w:val="a7"/>
      </w:pPr>
      <w:bookmarkStart w:id="27" w:name="_Toc136874659"/>
      <w:r>
        <w:t>Реализация клиентской части</w:t>
      </w:r>
      <w:bookmarkEnd w:id="27"/>
    </w:p>
    <w:p w14:paraId="7E190D8F" w14:textId="22E9E6F9" w:rsidR="000212BA" w:rsidRDefault="000212BA" w:rsidP="0064149C">
      <w:pPr>
        <w:pStyle w:val="-"/>
      </w:pPr>
      <w:r>
        <w:t xml:space="preserve">Для эффективной реализации основных сценариев веб-приложения команда разработчиков применила структурированный подход, разделяя клиентскую часть на отдельные страницы. Каждая из этих страниц является результатом объединения языка программирования JavaScript, языка разметки HTML и инструментов, предоставляемых </w:t>
      </w:r>
      <w:r w:rsidR="00823DBF">
        <w:t>библиотекой</w:t>
      </w:r>
      <w:r>
        <w:t xml:space="preserve"> React</w:t>
      </w:r>
      <w:r w:rsidR="00081941">
        <w:t xml:space="preserve"> </w:t>
      </w:r>
      <w:r w:rsidR="00081941" w:rsidRPr="00081941">
        <w:t>[</w:t>
      </w:r>
      <w:r w:rsidR="00081941">
        <w:fldChar w:fldCharType="begin"/>
      </w:r>
      <w:r w:rsidR="00081941">
        <w:instrText xml:space="preserve"> REF _Ref137613495 \r \h </w:instrText>
      </w:r>
      <w:r w:rsidR="00081941">
        <w:fldChar w:fldCharType="separate"/>
      </w:r>
      <w:r w:rsidR="00081941">
        <w:t>2</w:t>
      </w:r>
      <w:r w:rsidR="00081941">
        <w:fldChar w:fldCharType="end"/>
      </w:r>
      <w:r w:rsidR="00081941" w:rsidRPr="00081941">
        <w:t>]</w:t>
      </w:r>
      <w:r>
        <w:t>. Это позволило создать функциональные и интуитивно понятные пользовательские интерфейсы, полностью соответствующие заданным требованиям.</w:t>
      </w:r>
    </w:p>
    <w:p w14:paraId="47EA60F2" w14:textId="77777777" w:rsidR="000212BA" w:rsidRDefault="000212BA" w:rsidP="0064149C">
      <w:pPr>
        <w:pStyle w:val="-"/>
      </w:pPr>
      <w:r>
        <w:t>Архитектура разработки была организована с учетом бизнес-логики проекта и применением модульного подхода, который способствует логическому группированию компонентов и логики взаимодействия. Компоненты размещены рядом друг с другом, что упрощает их обслуживание и расширение. Кроме того, благодаря использованию специального модуля для работы с файлами и их загрузки через файл index.js, все необходимые ресурсы и функции, утвержденные командой разработчиков дизайна, могут быть легко экспортированы для использования в проекте.</w:t>
      </w:r>
    </w:p>
    <w:p w14:paraId="32EF2CC1" w14:textId="42FF6B07" w:rsidR="00A12383" w:rsidRDefault="0064149C" w:rsidP="000212BA">
      <w:pPr>
        <w:pStyle w:val="-"/>
      </w:pPr>
      <w:r w:rsidRPr="0064149C">
        <w:t>Команда завершила реализацию всех страниц веб-приложения в полном соответствии с заявленным дизайном и требованиями проекта. В процессе разработки системы были внесены соответствующие правки и улучшения, чтобы достичь идеального баланса между функциональностью и эстетическим оформлением</w:t>
      </w:r>
      <w:r w:rsidR="000212BA">
        <w:t>.</w:t>
      </w:r>
    </w:p>
    <w:p w14:paraId="69CCA3D0" w14:textId="4C21AD3A" w:rsidR="0064149C" w:rsidRDefault="0064149C" w:rsidP="000212BA">
      <w:pPr>
        <w:pStyle w:val="-"/>
      </w:pPr>
      <w:r w:rsidRPr="0064149C">
        <w:t>Результатом усердного труда команды является веб-приложение, которое не только предоставляет широкий функционал, но и обладает привлекательным и интуитивно понятным пользовательским интерфейсом. Все страницы приложения были тщательно протестированы и утверждены, гарантируя их безупречную работу в реальных условиях.</w:t>
      </w:r>
    </w:p>
    <w:p w14:paraId="1558E332" w14:textId="77777777" w:rsidR="00F7302D" w:rsidRPr="00F7302D" w:rsidRDefault="00F7302D" w:rsidP="00F7302D">
      <w:pPr>
        <w:pStyle w:val="a7"/>
      </w:pPr>
      <w:r w:rsidRPr="00F7302D">
        <w:t>Методология</w:t>
      </w:r>
    </w:p>
    <w:p w14:paraId="461E5969" w14:textId="51FE4617" w:rsidR="00F7302D" w:rsidRDefault="00C22C2C" w:rsidP="00C22C2C">
      <w:pPr>
        <w:pStyle w:val="-"/>
      </w:pPr>
      <w:r w:rsidRPr="00C22C2C">
        <w:lastRenderedPageBreak/>
        <w:t>При реализации проекта была использована ме</w:t>
      </w:r>
      <w:r w:rsidR="0024314A">
        <w:t xml:space="preserve">тодология Whaterfall (каскадная </w:t>
      </w:r>
      <w:r w:rsidRPr="00C22C2C">
        <w:t>модель).</w:t>
      </w:r>
      <w:r w:rsidR="0024314A">
        <w:t xml:space="preserve"> </w:t>
      </w:r>
      <w:r w:rsidRPr="00C22C2C">
        <w:t>Следуя каскадной модели,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14:paraId="418D85AA" w14:textId="77777777" w:rsidR="007513DD" w:rsidRDefault="007513DD" w:rsidP="007513DD">
      <w:pPr>
        <w:pStyle w:val="a6"/>
      </w:pPr>
      <w:bookmarkStart w:id="28" w:name="_Toc136697663"/>
      <w:r>
        <w:t>Навигация по приложению</w:t>
      </w:r>
      <w:bookmarkEnd w:id="28"/>
    </w:p>
    <w:p w14:paraId="3FD19431" w14:textId="77777777" w:rsidR="007513DD" w:rsidRDefault="007513DD" w:rsidP="00C22C2C">
      <w:pPr>
        <w:pStyle w:val="-"/>
      </w:pPr>
    </w:p>
    <w:p w14:paraId="662EE89A" w14:textId="77777777" w:rsidR="007513DD" w:rsidRDefault="007513DD" w:rsidP="00C22C2C">
      <w:pPr>
        <w:pStyle w:val="-"/>
      </w:pPr>
    </w:p>
    <w:p w14:paraId="309E3CC1" w14:textId="77777777" w:rsidR="007513DD" w:rsidRPr="00C22C2C" w:rsidRDefault="007513DD" w:rsidP="00C22C2C">
      <w:pPr>
        <w:pStyle w:val="-"/>
      </w:pPr>
    </w:p>
    <w:p w14:paraId="04DB852A" w14:textId="43D68159" w:rsidR="00A12383" w:rsidRDefault="00A12383" w:rsidP="00A6794C">
      <w:pPr>
        <w:pStyle w:val="a6"/>
      </w:pPr>
      <w:bookmarkStart w:id="29" w:name="_Toc136874660"/>
      <w:r>
        <w:t>Тестирование</w:t>
      </w:r>
      <w:bookmarkEnd w:id="29"/>
    </w:p>
    <w:p w14:paraId="461FF44D" w14:textId="77777777" w:rsidR="00A6794C" w:rsidRPr="00CE4D2C" w:rsidRDefault="00A6794C" w:rsidP="00A6794C">
      <w:pPr>
        <w:pStyle w:val="affc"/>
      </w:pPr>
      <w:r>
        <w:t xml:space="preserve">При проведении тестирования </w:t>
      </w:r>
      <w:r w:rsidRPr="00CE4D2C">
        <w:t xml:space="preserve">разработанной системы были </w:t>
      </w:r>
      <w:r>
        <w:t>охвачены следующие типы тестов</w:t>
      </w:r>
      <w:r w:rsidRPr="00CE4D2C">
        <w:t>:</w:t>
      </w:r>
    </w:p>
    <w:p w14:paraId="46C327E7" w14:textId="45BD922C" w:rsidR="00A6794C" w:rsidRPr="00CE4D2C" w:rsidRDefault="00A6794C" w:rsidP="0030293C">
      <w:pPr>
        <w:pStyle w:val="a3"/>
      </w:pPr>
      <w:r>
        <w:t>Дымовое тестирование</w:t>
      </w:r>
      <w:r w:rsidRPr="00CE4D2C">
        <w:t>;</w:t>
      </w:r>
    </w:p>
    <w:p w14:paraId="7511C334" w14:textId="24D2CADF" w:rsidR="0039710C" w:rsidRDefault="00A6794C" w:rsidP="00266163">
      <w:pPr>
        <w:pStyle w:val="a3"/>
      </w:pPr>
      <w:r w:rsidRPr="00CE4D2C">
        <w:t xml:space="preserve">Функциональные тесты (тестирование пользовательского интерфейса); </w:t>
      </w:r>
    </w:p>
    <w:p w14:paraId="232D9AD0" w14:textId="2C70001E" w:rsidR="00A6794C" w:rsidRDefault="00A6794C" w:rsidP="00A6794C">
      <w:pPr>
        <w:pStyle w:val="a7"/>
      </w:pPr>
      <w:r>
        <w:t>Дымовое тестирование</w:t>
      </w:r>
    </w:p>
    <w:p w14:paraId="130E0291" w14:textId="77777777" w:rsidR="00A6794C" w:rsidRDefault="00A6794C" w:rsidP="00A6794C">
      <w:pPr>
        <w:pStyle w:val="affc"/>
      </w:pPr>
      <w:r>
        <w:lastRenderedPageBreak/>
        <w:t>Дымовое тестирование выполняется для проверки основных функций и стабильности программного обеспечения после его обновления или внесения значительных изменений.</w:t>
      </w:r>
    </w:p>
    <w:p w14:paraId="1B85309F" w14:textId="77777777" w:rsidR="00A6794C" w:rsidRDefault="00A6794C" w:rsidP="00A6794C">
      <w:pPr>
        <w:pStyle w:val="affc"/>
      </w:pPr>
      <w:r>
        <w:t>Цель дымового тестирования заключается в том, чтобы убедиться, что основные функции приложения или системы работают должным образом и не возникают критические ошибки после внесения изменений. Это важный этап тестирования, который проводится перед более подробными и глубокими тестами, чтобы выявить наиболее критические проблемы в короткие сроки.</w:t>
      </w:r>
    </w:p>
    <w:p w14:paraId="5FA70339" w14:textId="77777777" w:rsidR="00A6794C" w:rsidRDefault="00A6794C" w:rsidP="00A6794C">
      <w:pPr>
        <w:pStyle w:val="affc"/>
      </w:pPr>
      <w:r>
        <w:t>При проведении дымового тестирования выполняются базовые сценарии использования или тестовые случаи, которые охватывают основные функции и ключевые пути в приложении. Тесты обычно являются автоматизированными и могут включать такие проверки, как запуск приложения, проверка отображения интерфейса, выполнение базовых операций и проверка результата.</w:t>
      </w:r>
    </w:p>
    <w:p w14:paraId="25339C24" w14:textId="1B99A75C" w:rsidR="00A6794C" w:rsidRDefault="00A6794C" w:rsidP="00A6794C">
      <w:pPr>
        <w:pStyle w:val="14"/>
      </w:pPr>
      <w:r>
        <w:t>В таблице</w:t>
      </w:r>
      <w:r w:rsidRPr="005D49A3">
        <w:t xml:space="preserve"> </w:t>
      </w:r>
      <w:r>
        <w:t>1</w:t>
      </w:r>
      <w:r>
        <w:t xml:space="preserve"> представлены результаты дымового тестирования</w:t>
      </w:r>
      <w:r w:rsidRPr="005D49A3">
        <w:t xml:space="preserve"> </w:t>
      </w:r>
      <w:r>
        <w:t>для основных сценариев.</w:t>
      </w:r>
    </w:p>
    <w:p w14:paraId="47F9E346" w14:textId="77777777" w:rsidR="00A6794C" w:rsidRPr="0051761D" w:rsidRDefault="00A6794C" w:rsidP="00A6794C">
      <w:pPr>
        <w:pStyle w:val="a4"/>
        <w:jc w:val="center"/>
      </w:pPr>
      <w:r w:rsidRPr="0051761D">
        <w:t>Результаты дымового тестирования</w:t>
      </w:r>
    </w:p>
    <w:tbl>
      <w:tblPr>
        <w:tblStyle w:val="aff5"/>
        <w:tblW w:w="0" w:type="auto"/>
        <w:jc w:val="center"/>
        <w:tblLook w:val="04A0" w:firstRow="1" w:lastRow="0" w:firstColumn="1" w:lastColumn="0" w:noHBand="0" w:noVBand="1"/>
      </w:tblPr>
      <w:tblGrid>
        <w:gridCol w:w="6799"/>
        <w:gridCol w:w="2545"/>
      </w:tblGrid>
      <w:tr w:rsidR="00A6794C" w:rsidRPr="00D1709F" w14:paraId="50DF7582" w14:textId="77777777" w:rsidTr="006E2AB3">
        <w:trPr>
          <w:jc w:val="center"/>
        </w:trPr>
        <w:tc>
          <w:tcPr>
            <w:tcW w:w="6799" w:type="dxa"/>
          </w:tcPr>
          <w:p w14:paraId="5890D83C" w14:textId="77777777" w:rsidR="00A6794C" w:rsidRPr="00D1709F" w:rsidRDefault="00A6794C" w:rsidP="006E2AB3">
            <w:pPr>
              <w:spacing w:line="360" w:lineRule="auto"/>
              <w:jc w:val="center"/>
              <w:rPr>
                <w:sz w:val="28"/>
                <w:szCs w:val="28"/>
              </w:rPr>
            </w:pPr>
            <w:r w:rsidRPr="00723A4A">
              <w:rPr>
                <w:sz w:val="28"/>
                <w:szCs w:val="28"/>
              </w:rPr>
              <w:t>Тестовый сценарий</w:t>
            </w:r>
          </w:p>
        </w:tc>
        <w:tc>
          <w:tcPr>
            <w:tcW w:w="2545" w:type="dxa"/>
          </w:tcPr>
          <w:p w14:paraId="47C44D8A" w14:textId="77777777" w:rsidR="00A6794C" w:rsidRPr="00D1709F" w:rsidRDefault="00A6794C" w:rsidP="006E2AB3">
            <w:pPr>
              <w:spacing w:line="360" w:lineRule="auto"/>
              <w:jc w:val="center"/>
              <w:rPr>
                <w:sz w:val="28"/>
                <w:szCs w:val="28"/>
              </w:rPr>
            </w:pPr>
            <w:r w:rsidRPr="00D1709F">
              <w:rPr>
                <w:sz w:val="28"/>
                <w:szCs w:val="28"/>
              </w:rPr>
              <w:t>Результат</w:t>
            </w:r>
            <w:r w:rsidRPr="00723A4A">
              <w:rPr>
                <w:sz w:val="28"/>
                <w:szCs w:val="28"/>
              </w:rPr>
              <w:t xml:space="preserve"> теста</w:t>
            </w:r>
          </w:p>
        </w:tc>
      </w:tr>
      <w:tr w:rsidR="00A6794C" w:rsidRPr="00D1709F" w14:paraId="07EC5972" w14:textId="77777777" w:rsidTr="006E2AB3">
        <w:trPr>
          <w:jc w:val="center"/>
        </w:trPr>
        <w:tc>
          <w:tcPr>
            <w:tcW w:w="6799" w:type="dxa"/>
          </w:tcPr>
          <w:p w14:paraId="27ABD5EB" w14:textId="2F251C27" w:rsidR="00A6794C" w:rsidRPr="00723A4A" w:rsidRDefault="00A6794C" w:rsidP="00A6794C">
            <w:pPr>
              <w:spacing w:line="360" w:lineRule="auto"/>
              <w:jc w:val="center"/>
              <w:rPr>
                <w:sz w:val="28"/>
                <w:szCs w:val="28"/>
              </w:rPr>
            </w:pPr>
            <w:r>
              <w:rPr>
                <w:sz w:val="28"/>
                <w:szCs w:val="28"/>
              </w:rPr>
              <w:t>Регистрация</w:t>
            </w:r>
          </w:p>
        </w:tc>
        <w:tc>
          <w:tcPr>
            <w:tcW w:w="2545" w:type="dxa"/>
          </w:tcPr>
          <w:p w14:paraId="063A5C1C" w14:textId="025563F5" w:rsidR="00A6794C" w:rsidRPr="00D1709F" w:rsidRDefault="00A6794C" w:rsidP="00A6794C">
            <w:pPr>
              <w:spacing w:line="360" w:lineRule="auto"/>
              <w:jc w:val="center"/>
              <w:rPr>
                <w:sz w:val="28"/>
                <w:szCs w:val="28"/>
              </w:rPr>
            </w:pPr>
            <w:r>
              <w:rPr>
                <w:sz w:val="28"/>
                <w:szCs w:val="28"/>
              </w:rPr>
              <w:t>Пройден</w:t>
            </w:r>
          </w:p>
        </w:tc>
      </w:tr>
      <w:tr w:rsidR="00A6794C" w:rsidRPr="00D1709F" w14:paraId="086718EF" w14:textId="77777777" w:rsidTr="006E2AB3">
        <w:trPr>
          <w:jc w:val="center"/>
        </w:trPr>
        <w:tc>
          <w:tcPr>
            <w:tcW w:w="6799" w:type="dxa"/>
          </w:tcPr>
          <w:p w14:paraId="11301188" w14:textId="0F15B02B" w:rsidR="00A6794C" w:rsidRDefault="00A6794C" w:rsidP="00A6794C">
            <w:pPr>
              <w:spacing w:line="360" w:lineRule="auto"/>
              <w:jc w:val="center"/>
              <w:rPr>
                <w:sz w:val="28"/>
                <w:szCs w:val="28"/>
              </w:rPr>
            </w:pPr>
            <w:r>
              <w:rPr>
                <w:sz w:val="28"/>
                <w:szCs w:val="28"/>
              </w:rPr>
              <w:t>Авторизация</w:t>
            </w:r>
          </w:p>
        </w:tc>
        <w:tc>
          <w:tcPr>
            <w:tcW w:w="2545" w:type="dxa"/>
          </w:tcPr>
          <w:p w14:paraId="7C1D3AD6" w14:textId="771AA7FB" w:rsidR="00A6794C" w:rsidRPr="00D1709F" w:rsidRDefault="00A6794C" w:rsidP="00A6794C">
            <w:pPr>
              <w:spacing w:line="360" w:lineRule="auto"/>
              <w:jc w:val="center"/>
              <w:rPr>
                <w:sz w:val="28"/>
                <w:szCs w:val="28"/>
              </w:rPr>
            </w:pPr>
            <w:r>
              <w:rPr>
                <w:sz w:val="28"/>
                <w:szCs w:val="28"/>
              </w:rPr>
              <w:t>Пройден</w:t>
            </w:r>
          </w:p>
        </w:tc>
      </w:tr>
      <w:tr w:rsidR="00A6794C" w:rsidRPr="00D1709F" w14:paraId="27E9F1AC" w14:textId="77777777" w:rsidTr="006E2AB3">
        <w:trPr>
          <w:jc w:val="center"/>
        </w:trPr>
        <w:tc>
          <w:tcPr>
            <w:tcW w:w="6799" w:type="dxa"/>
          </w:tcPr>
          <w:p w14:paraId="76343F98" w14:textId="45F15E95" w:rsidR="00A6794C" w:rsidRDefault="00A6794C" w:rsidP="00A6794C">
            <w:pPr>
              <w:spacing w:line="360" w:lineRule="auto"/>
              <w:jc w:val="center"/>
              <w:rPr>
                <w:sz w:val="28"/>
                <w:szCs w:val="28"/>
              </w:rPr>
            </w:pPr>
            <w:r>
              <w:rPr>
                <w:sz w:val="28"/>
                <w:szCs w:val="28"/>
              </w:rPr>
              <w:t>Просмотр главной страницы</w:t>
            </w:r>
          </w:p>
        </w:tc>
        <w:tc>
          <w:tcPr>
            <w:tcW w:w="2545" w:type="dxa"/>
          </w:tcPr>
          <w:p w14:paraId="4D78A1F4" w14:textId="6E7643ED" w:rsidR="00A6794C" w:rsidRPr="00D1709F" w:rsidRDefault="00A6794C" w:rsidP="00A6794C">
            <w:pPr>
              <w:spacing w:line="360" w:lineRule="auto"/>
              <w:jc w:val="center"/>
              <w:rPr>
                <w:sz w:val="28"/>
                <w:szCs w:val="28"/>
              </w:rPr>
            </w:pPr>
            <w:r>
              <w:rPr>
                <w:sz w:val="28"/>
                <w:szCs w:val="28"/>
              </w:rPr>
              <w:t>Пройден</w:t>
            </w:r>
          </w:p>
        </w:tc>
      </w:tr>
      <w:tr w:rsidR="00A6794C" w:rsidRPr="00D1709F" w14:paraId="29827495" w14:textId="77777777" w:rsidTr="006E2AB3">
        <w:trPr>
          <w:jc w:val="center"/>
        </w:trPr>
        <w:tc>
          <w:tcPr>
            <w:tcW w:w="6799" w:type="dxa"/>
          </w:tcPr>
          <w:p w14:paraId="54E919C4" w14:textId="634C99EE" w:rsidR="00A6794C" w:rsidRDefault="00A6794C" w:rsidP="00A6794C">
            <w:pPr>
              <w:spacing w:line="360" w:lineRule="auto"/>
              <w:jc w:val="center"/>
              <w:rPr>
                <w:sz w:val="28"/>
                <w:szCs w:val="28"/>
              </w:rPr>
            </w:pPr>
            <w:r>
              <w:rPr>
                <w:sz w:val="28"/>
                <w:szCs w:val="28"/>
              </w:rPr>
              <w:t xml:space="preserve">Просмотр страницы </w:t>
            </w:r>
            <w:r>
              <w:rPr>
                <w:sz w:val="28"/>
                <w:szCs w:val="28"/>
              </w:rPr>
              <w:t xml:space="preserve">с </w:t>
            </w:r>
            <w:r w:rsidRPr="00A6794C">
              <w:rPr>
                <w:sz w:val="28"/>
                <w:szCs w:val="28"/>
              </w:rPr>
              <w:t>“</w:t>
            </w:r>
            <w:r>
              <w:rPr>
                <w:sz w:val="28"/>
                <w:szCs w:val="28"/>
              </w:rPr>
              <w:t>завтрашним</w:t>
            </w:r>
            <w:r w:rsidRPr="00A6794C">
              <w:rPr>
                <w:sz w:val="28"/>
                <w:szCs w:val="28"/>
              </w:rPr>
              <w:t>”</w:t>
            </w:r>
            <w:r>
              <w:rPr>
                <w:sz w:val="28"/>
                <w:szCs w:val="28"/>
              </w:rPr>
              <w:t xml:space="preserve"> прогнозом погоды</w:t>
            </w:r>
          </w:p>
        </w:tc>
        <w:tc>
          <w:tcPr>
            <w:tcW w:w="2545" w:type="dxa"/>
          </w:tcPr>
          <w:p w14:paraId="0D8E5C95" w14:textId="0CBA39F9" w:rsidR="00A6794C" w:rsidRPr="00D1709F" w:rsidRDefault="00A6794C" w:rsidP="00A6794C">
            <w:pPr>
              <w:spacing w:line="360" w:lineRule="auto"/>
              <w:jc w:val="center"/>
              <w:rPr>
                <w:sz w:val="28"/>
                <w:szCs w:val="28"/>
              </w:rPr>
            </w:pPr>
            <w:r>
              <w:rPr>
                <w:sz w:val="28"/>
                <w:szCs w:val="28"/>
              </w:rPr>
              <w:t>Пройден</w:t>
            </w:r>
          </w:p>
        </w:tc>
      </w:tr>
      <w:tr w:rsidR="00A6794C" w:rsidRPr="00D1709F" w14:paraId="47ABA843" w14:textId="77777777" w:rsidTr="006E2AB3">
        <w:trPr>
          <w:jc w:val="center"/>
        </w:trPr>
        <w:tc>
          <w:tcPr>
            <w:tcW w:w="6799" w:type="dxa"/>
          </w:tcPr>
          <w:p w14:paraId="0CBF314D" w14:textId="5F4EB842" w:rsidR="00A6794C" w:rsidRDefault="00A6794C" w:rsidP="00A6794C">
            <w:pPr>
              <w:spacing w:line="360" w:lineRule="auto"/>
              <w:jc w:val="center"/>
              <w:rPr>
                <w:sz w:val="28"/>
                <w:szCs w:val="28"/>
              </w:rPr>
            </w:pPr>
            <w:r>
              <w:rPr>
                <w:sz w:val="28"/>
                <w:szCs w:val="28"/>
              </w:rPr>
              <w:t xml:space="preserve">Просмотр страницы </w:t>
            </w:r>
            <w:r>
              <w:rPr>
                <w:sz w:val="28"/>
                <w:szCs w:val="28"/>
              </w:rPr>
              <w:t>с прогнозом погоды на 5 дней</w:t>
            </w:r>
          </w:p>
        </w:tc>
        <w:tc>
          <w:tcPr>
            <w:tcW w:w="2545" w:type="dxa"/>
          </w:tcPr>
          <w:p w14:paraId="1DD32127" w14:textId="69FF9BA8" w:rsidR="00A6794C" w:rsidRPr="00D1709F" w:rsidRDefault="00A6794C" w:rsidP="00A6794C">
            <w:pPr>
              <w:spacing w:line="360" w:lineRule="auto"/>
              <w:jc w:val="center"/>
              <w:rPr>
                <w:sz w:val="28"/>
                <w:szCs w:val="28"/>
              </w:rPr>
            </w:pPr>
            <w:r>
              <w:rPr>
                <w:sz w:val="28"/>
                <w:szCs w:val="28"/>
              </w:rPr>
              <w:t>Пройден</w:t>
            </w:r>
          </w:p>
        </w:tc>
      </w:tr>
      <w:tr w:rsidR="00A6794C" w:rsidRPr="00D1709F" w14:paraId="0B130465" w14:textId="77777777" w:rsidTr="006E2AB3">
        <w:trPr>
          <w:jc w:val="center"/>
        </w:trPr>
        <w:tc>
          <w:tcPr>
            <w:tcW w:w="6799" w:type="dxa"/>
          </w:tcPr>
          <w:p w14:paraId="1F62FD0A" w14:textId="0E037A83" w:rsidR="00A6794C" w:rsidRPr="00723A4A" w:rsidRDefault="00A6794C" w:rsidP="00A6794C">
            <w:pPr>
              <w:spacing w:line="360" w:lineRule="auto"/>
              <w:jc w:val="center"/>
              <w:rPr>
                <w:sz w:val="28"/>
                <w:szCs w:val="28"/>
              </w:rPr>
            </w:pPr>
            <w:r>
              <w:rPr>
                <w:sz w:val="28"/>
                <w:szCs w:val="28"/>
              </w:rPr>
              <w:lastRenderedPageBreak/>
              <w:t xml:space="preserve">Просмотр страницы с прогнозом погоды на </w:t>
            </w:r>
            <w:r>
              <w:rPr>
                <w:sz w:val="28"/>
                <w:szCs w:val="28"/>
              </w:rPr>
              <w:t>один из 5 дней прогноза</w:t>
            </w:r>
          </w:p>
        </w:tc>
        <w:tc>
          <w:tcPr>
            <w:tcW w:w="2545" w:type="dxa"/>
          </w:tcPr>
          <w:p w14:paraId="33923549" w14:textId="367FBE72" w:rsidR="00A6794C" w:rsidRPr="00D1709F" w:rsidRDefault="00A6794C" w:rsidP="00A6794C">
            <w:pPr>
              <w:spacing w:line="360" w:lineRule="auto"/>
              <w:jc w:val="center"/>
              <w:rPr>
                <w:sz w:val="28"/>
                <w:szCs w:val="28"/>
              </w:rPr>
            </w:pPr>
            <w:r>
              <w:rPr>
                <w:sz w:val="28"/>
                <w:szCs w:val="28"/>
              </w:rPr>
              <w:t>Пройден</w:t>
            </w:r>
          </w:p>
        </w:tc>
      </w:tr>
      <w:tr w:rsidR="00A6794C" w:rsidRPr="00D1709F" w14:paraId="6887318A" w14:textId="77777777" w:rsidTr="006E2AB3">
        <w:trPr>
          <w:jc w:val="center"/>
        </w:trPr>
        <w:tc>
          <w:tcPr>
            <w:tcW w:w="6799" w:type="dxa"/>
          </w:tcPr>
          <w:p w14:paraId="739C461E" w14:textId="5DB9E07F" w:rsidR="00A6794C" w:rsidRDefault="00A6794C" w:rsidP="00A6794C">
            <w:pPr>
              <w:spacing w:line="360" w:lineRule="auto"/>
              <w:jc w:val="center"/>
              <w:rPr>
                <w:sz w:val="28"/>
                <w:szCs w:val="28"/>
              </w:rPr>
            </w:pPr>
            <w:r>
              <w:rPr>
                <w:sz w:val="28"/>
                <w:szCs w:val="28"/>
              </w:rPr>
              <w:t>Добавление пользователей в группу</w:t>
            </w:r>
          </w:p>
        </w:tc>
        <w:tc>
          <w:tcPr>
            <w:tcW w:w="2545" w:type="dxa"/>
          </w:tcPr>
          <w:p w14:paraId="4D3AEC47" w14:textId="3EE6541C" w:rsidR="00A6794C" w:rsidRPr="00D1709F" w:rsidRDefault="00A6794C" w:rsidP="00A6794C">
            <w:pPr>
              <w:spacing w:line="360" w:lineRule="auto"/>
              <w:jc w:val="center"/>
              <w:rPr>
                <w:sz w:val="28"/>
                <w:szCs w:val="28"/>
              </w:rPr>
            </w:pPr>
            <w:r>
              <w:rPr>
                <w:sz w:val="28"/>
                <w:szCs w:val="28"/>
              </w:rPr>
              <w:t>Пройден</w:t>
            </w:r>
          </w:p>
        </w:tc>
      </w:tr>
      <w:tr w:rsidR="00A6794C" w:rsidRPr="00D1709F" w14:paraId="2C5E45D0" w14:textId="77777777" w:rsidTr="006E2AB3">
        <w:trPr>
          <w:jc w:val="center"/>
        </w:trPr>
        <w:tc>
          <w:tcPr>
            <w:tcW w:w="6799" w:type="dxa"/>
          </w:tcPr>
          <w:p w14:paraId="04AEBE6B" w14:textId="7204E1A6" w:rsidR="00A6794C" w:rsidRPr="00D1709F" w:rsidRDefault="00A6794C" w:rsidP="00A6794C">
            <w:pPr>
              <w:spacing w:line="360" w:lineRule="auto"/>
              <w:jc w:val="center"/>
              <w:rPr>
                <w:sz w:val="28"/>
                <w:szCs w:val="28"/>
              </w:rPr>
            </w:pPr>
            <w:r>
              <w:rPr>
                <w:sz w:val="28"/>
                <w:szCs w:val="28"/>
              </w:rPr>
              <w:t xml:space="preserve">Просмотр страницы статистики </w:t>
            </w:r>
            <w:r>
              <w:rPr>
                <w:sz w:val="28"/>
                <w:szCs w:val="28"/>
              </w:rPr>
              <w:t>прошедшей погоды</w:t>
            </w:r>
          </w:p>
        </w:tc>
        <w:tc>
          <w:tcPr>
            <w:tcW w:w="2545" w:type="dxa"/>
          </w:tcPr>
          <w:p w14:paraId="3ECBD2AE" w14:textId="405187B4" w:rsidR="00A6794C" w:rsidRPr="00D1709F" w:rsidRDefault="00A6794C" w:rsidP="00A6794C">
            <w:pPr>
              <w:spacing w:line="360" w:lineRule="auto"/>
              <w:jc w:val="center"/>
              <w:rPr>
                <w:sz w:val="28"/>
                <w:szCs w:val="28"/>
              </w:rPr>
            </w:pPr>
            <w:r w:rsidRPr="00D1709F">
              <w:rPr>
                <w:sz w:val="28"/>
                <w:szCs w:val="28"/>
              </w:rPr>
              <w:t>Пройден</w:t>
            </w:r>
          </w:p>
        </w:tc>
      </w:tr>
      <w:tr w:rsidR="00A6794C" w:rsidRPr="00D1709F" w14:paraId="54772ECC" w14:textId="77777777" w:rsidTr="006E2AB3">
        <w:trPr>
          <w:jc w:val="center"/>
        </w:trPr>
        <w:tc>
          <w:tcPr>
            <w:tcW w:w="6799" w:type="dxa"/>
          </w:tcPr>
          <w:p w14:paraId="37A905EB" w14:textId="12CFDB89" w:rsidR="00A6794C" w:rsidRPr="00D1709F" w:rsidRDefault="00A6794C" w:rsidP="00A6794C">
            <w:pPr>
              <w:spacing w:line="360" w:lineRule="auto"/>
              <w:jc w:val="center"/>
              <w:rPr>
                <w:sz w:val="28"/>
                <w:szCs w:val="28"/>
              </w:rPr>
            </w:pPr>
            <w:r>
              <w:rPr>
                <w:sz w:val="28"/>
                <w:szCs w:val="28"/>
              </w:rPr>
              <w:t>Просмотр страницы статистики аномальной погоды</w:t>
            </w:r>
          </w:p>
        </w:tc>
        <w:tc>
          <w:tcPr>
            <w:tcW w:w="2545" w:type="dxa"/>
          </w:tcPr>
          <w:p w14:paraId="6A54DB8A" w14:textId="4B25D3C3" w:rsidR="00A6794C" w:rsidRPr="00D1709F" w:rsidRDefault="00A6794C" w:rsidP="00A6794C">
            <w:pPr>
              <w:spacing w:line="360" w:lineRule="auto"/>
              <w:jc w:val="center"/>
              <w:rPr>
                <w:sz w:val="28"/>
                <w:szCs w:val="28"/>
              </w:rPr>
            </w:pPr>
            <w:r w:rsidRPr="00D1709F">
              <w:rPr>
                <w:sz w:val="28"/>
                <w:szCs w:val="28"/>
              </w:rPr>
              <w:t>Пройден</w:t>
            </w:r>
          </w:p>
        </w:tc>
      </w:tr>
      <w:tr w:rsidR="00A6794C" w:rsidRPr="00D1709F" w14:paraId="3A79D705" w14:textId="77777777" w:rsidTr="006E2AB3">
        <w:trPr>
          <w:jc w:val="center"/>
        </w:trPr>
        <w:tc>
          <w:tcPr>
            <w:tcW w:w="6799" w:type="dxa"/>
          </w:tcPr>
          <w:p w14:paraId="7B4B3700" w14:textId="7391E0CE" w:rsidR="00A6794C" w:rsidRPr="00A6794C" w:rsidRDefault="00A6794C" w:rsidP="00A6794C">
            <w:pPr>
              <w:spacing w:line="360" w:lineRule="auto"/>
              <w:jc w:val="center"/>
              <w:rPr>
                <w:sz w:val="28"/>
                <w:szCs w:val="28"/>
              </w:rPr>
            </w:pPr>
            <w:r>
              <w:rPr>
                <w:sz w:val="28"/>
                <w:szCs w:val="28"/>
              </w:rPr>
              <w:t xml:space="preserve">Просмотр страницы в админ панели для загрузки рекламы </w:t>
            </w:r>
          </w:p>
        </w:tc>
        <w:tc>
          <w:tcPr>
            <w:tcW w:w="2545" w:type="dxa"/>
          </w:tcPr>
          <w:p w14:paraId="0F89F49D" w14:textId="0D013462" w:rsidR="00A6794C" w:rsidRPr="00D1709F" w:rsidRDefault="00A6794C" w:rsidP="006E2AB3">
            <w:pPr>
              <w:spacing w:line="360" w:lineRule="auto"/>
              <w:jc w:val="center"/>
              <w:rPr>
                <w:sz w:val="28"/>
                <w:szCs w:val="28"/>
              </w:rPr>
            </w:pPr>
            <w:r w:rsidRPr="00D1709F">
              <w:rPr>
                <w:sz w:val="28"/>
                <w:szCs w:val="28"/>
              </w:rPr>
              <w:t>Пройден</w:t>
            </w:r>
          </w:p>
        </w:tc>
      </w:tr>
      <w:tr w:rsidR="00A6794C" w:rsidRPr="00D1709F" w14:paraId="708E97F4" w14:textId="77777777" w:rsidTr="006E2AB3">
        <w:trPr>
          <w:jc w:val="center"/>
        </w:trPr>
        <w:tc>
          <w:tcPr>
            <w:tcW w:w="6799" w:type="dxa"/>
          </w:tcPr>
          <w:p w14:paraId="6F3AA631" w14:textId="063B1003" w:rsidR="00A6794C" w:rsidRPr="00A6794C" w:rsidRDefault="00A6794C" w:rsidP="00A6794C">
            <w:pPr>
              <w:spacing w:line="360" w:lineRule="auto"/>
              <w:jc w:val="center"/>
              <w:rPr>
                <w:sz w:val="28"/>
                <w:szCs w:val="28"/>
              </w:rPr>
            </w:pPr>
            <w:r>
              <w:rPr>
                <w:sz w:val="28"/>
                <w:szCs w:val="28"/>
              </w:rPr>
              <w:t xml:space="preserve">Просмотр страницы в админ панели для </w:t>
            </w:r>
            <w:r>
              <w:rPr>
                <w:sz w:val="28"/>
                <w:szCs w:val="28"/>
              </w:rPr>
              <w:t>обработки данных пользователей</w:t>
            </w:r>
          </w:p>
        </w:tc>
        <w:tc>
          <w:tcPr>
            <w:tcW w:w="2545" w:type="dxa"/>
          </w:tcPr>
          <w:p w14:paraId="38069BAA" w14:textId="02434D9A" w:rsidR="00A6794C" w:rsidRDefault="00A6794C" w:rsidP="006E2AB3">
            <w:pPr>
              <w:spacing w:line="360" w:lineRule="auto"/>
              <w:jc w:val="center"/>
              <w:rPr>
                <w:sz w:val="28"/>
                <w:szCs w:val="28"/>
              </w:rPr>
            </w:pPr>
            <w:r w:rsidRPr="00D1709F">
              <w:rPr>
                <w:sz w:val="28"/>
                <w:szCs w:val="28"/>
              </w:rPr>
              <w:t>Пройден</w:t>
            </w:r>
          </w:p>
        </w:tc>
      </w:tr>
      <w:tr w:rsidR="00A6794C" w:rsidRPr="00D1709F" w14:paraId="53C473CB" w14:textId="77777777" w:rsidTr="006E2AB3">
        <w:trPr>
          <w:jc w:val="center"/>
        </w:trPr>
        <w:tc>
          <w:tcPr>
            <w:tcW w:w="6799" w:type="dxa"/>
          </w:tcPr>
          <w:p w14:paraId="29686B9F" w14:textId="2E5E5474" w:rsidR="00A6794C" w:rsidRDefault="00A6794C" w:rsidP="00A6794C">
            <w:pPr>
              <w:spacing w:line="360" w:lineRule="auto"/>
              <w:jc w:val="center"/>
              <w:rPr>
                <w:sz w:val="28"/>
                <w:szCs w:val="28"/>
              </w:rPr>
            </w:pPr>
            <w:r>
              <w:rPr>
                <w:sz w:val="28"/>
                <w:szCs w:val="28"/>
              </w:rPr>
              <w:t>П</w:t>
            </w:r>
            <w:r>
              <w:rPr>
                <w:sz w:val="28"/>
                <w:szCs w:val="28"/>
              </w:rPr>
              <w:t>росмотр страницы личного кабинета пользователя</w:t>
            </w:r>
          </w:p>
        </w:tc>
        <w:tc>
          <w:tcPr>
            <w:tcW w:w="2545" w:type="dxa"/>
          </w:tcPr>
          <w:p w14:paraId="25F56F88" w14:textId="6B04B0AF" w:rsidR="00A6794C" w:rsidRDefault="00A6794C" w:rsidP="006E2AB3">
            <w:pPr>
              <w:spacing w:line="360" w:lineRule="auto"/>
              <w:jc w:val="center"/>
              <w:rPr>
                <w:sz w:val="28"/>
                <w:szCs w:val="28"/>
              </w:rPr>
            </w:pPr>
            <w:r w:rsidRPr="00D1709F">
              <w:rPr>
                <w:sz w:val="28"/>
                <w:szCs w:val="28"/>
              </w:rPr>
              <w:t>Пройден</w:t>
            </w:r>
          </w:p>
        </w:tc>
      </w:tr>
    </w:tbl>
    <w:p w14:paraId="754B2598" w14:textId="77777777" w:rsidR="00844655" w:rsidRDefault="00844655" w:rsidP="00844655">
      <w:pPr>
        <w:pStyle w:val="-"/>
        <w:ind w:firstLine="0"/>
      </w:pPr>
    </w:p>
    <w:p w14:paraId="6E00F25D" w14:textId="12A13373" w:rsidR="00844655" w:rsidRDefault="00844655" w:rsidP="00844655">
      <w:pPr>
        <w:pStyle w:val="a7"/>
      </w:pPr>
      <w:r>
        <w:t>Функциональное тестирование</w:t>
      </w:r>
    </w:p>
    <w:p w14:paraId="72FA7B49" w14:textId="77777777" w:rsidR="00844655" w:rsidRDefault="00844655" w:rsidP="00844655">
      <w:pPr>
        <w:pStyle w:val="affc"/>
      </w:pPr>
      <w:r>
        <w:t>Функциональное тестирование в виде тестирования пользовательского интерфейса (UI тестирование) является процессом проверки соответствия программного обеспечения его функциональным требованиям. Оно фокусируется на проверке работы системы с точки зрения ее внешнего поведения и взаимодействия с пользователем.</w:t>
      </w:r>
    </w:p>
    <w:p w14:paraId="0E58A798" w14:textId="77777777" w:rsidR="00844655" w:rsidRDefault="00844655" w:rsidP="00844655">
      <w:pPr>
        <w:pStyle w:val="affc"/>
      </w:pPr>
      <w:r>
        <w:t>Цель функционального тестирования заключается в том, чтобы убедиться, что приложение или система работает в соответствии с заданными функциональными требованиями и ожиданиями пользователей. Это включает проверку правильности работы интерфейса, функциональности приложения, обработку пользовательского ввода, отображение данных и выполнение заданных операций.</w:t>
      </w:r>
    </w:p>
    <w:p w14:paraId="7A22204C" w14:textId="5BBA1856" w:rsidR="00844655" w:rsidRDefault="00844655" w:rsidP="00844655">
      <w:pPr>
        <w:pStyle w:val="14"/>
      </w:pPr>
      <w:r>
        <w:lastRenderedPageBreak/>
        <w:t xml:space="preserve">В таблице </w:t>
      </w:r>
      <w:r w:rsidR="00951CC3">
        <w:t>2</w:t>
      </w:r>
      <w:r>
        <w:t xml:space="preserve"> представлена часть результатов тестирования</w:t>
      </w:r>
      <w:r w:rsidRPr="00C73AB3">
        <w:t xml:space="preserve"> пользовательского интерфейса</w:t>
      </w:r>
      <w:r>
        <w:t>. В ней отражены тестовые сценарии для неавторизованного пользователя.</w:t>
      </w:r>
    </w:p>
    <w:p w14:paraId="0A3DF8A7" w14:textId="77777777" w:rsidR="00844655" w:rsidRPr="00A01250" w:rsidRDefault="00844655" w:rsidP="00844655">
      <w:pPr>
        <w:pStyle w:val="a4"/>
        <w:jc w:val="center"/>
      </w:pPr>
      <w:r>
        <w:t>Результаты UI-тестирования для неавторизованного пользователя в демо-режиме</w:t>
      </w:r>
    </w:p>
    <w:tbl>
      <w:tblPr>
        <w:tblStyle w:val="aff5"/>
        <w:tblW w:w="0" w:type="auto"/>
        <w:jc w:val="center"/>
        <w:tblLook w:val="04A0" w:firstRow="1" w:lastRow="0" w:firstColumn="1" w:lastColumn="0" w:noHBand="0" w:noVBand="1"/>
      </w:tblPr>
      <w:tblGrid>
        <w:gridCol w:w="4106"/>
        <w:gridCol w:w="3402"/>
        <w:gridCol w:w="1836"/>
      </w:tblGrid>
      <w:tr w:rsidR="00844655" w:rsidRPr="00D1709F" w14:paraId="7D7961EF" w14:textId="77777777" w:rsidTr="006E2AB3">
        <w:trPr>
          <w:jc w:val="center"/>
        </w:trPr>
        <w:tc>
          <w:tcPr>
            <w:tcW w:w="4106" w:type="dxa"/>
          </w:tcPr>
          <w:p w14:paraId="0678C7A8" w14:textId="77777777" w:rsidR="00844655" w:rsidRPr="00D1709F" w:rsidRDefault="00844655" w:rsidP="006E2AB3">
            <w:pPr>
              <w:spacing w:line="360" w:lineRule="auto"/>
              <w:jc w:val="center"/>
              <w:rPr>
                <w:sz w:val="28"/>
                <w:szCs w:val="28"/>
              </w:rPr>
            </w:pPr>
            <w:r>
              <w:rPr>
                <w:sz w:val="28"/>
                <w:szCs w:val="28"/>
              </w:rPr>
              <w:t>Тестовый сценарий</w:t>
            </w:r>
          </w:p>
        </w:tc>
        <w:tc>
          <w:tcPr>
            <w:tcW w:w="3402" w:type="dxa"/>
          </w:tcPr>
          <w:p w14:paraId="62903938" w14:textId="77777777" w:rsidR="00844655" w:rsidRPr="00D1709F" w:rsidRDefault="00844655" w:rsidP="006E2AB3">
            <w:pPr>
              <w:spacing w:line="360" w:lineRule="auto"/>
              <w:jc w:val="center"/>
              <w:rPr>
                <w:sz w:val="28"/>
                <w:szCs w:val="28"/>
              </w:rPr>
            </w:pPr>
            <w:r>
              <w:rPr>
                <w:sz w:val="28"/>
                <w:szCs w:val="28"/>
              </w:rPr>
              <w:t>Ожидаемый результат</w:t>
            </w:r>
          </w:p>
        </w:tc>
        <w:tc>
          <w:tcPr>
            <w:tcW w:w="1836" w:type="dxa"/>
          </w:tcPr>
          <w:p w14:paraId="51EFF43B" w14:textId="77777777" w:rsidR="00844655" w:rsidRPr="00D1709F" w:rsidRDefault="00844655" w:rsidP="006E2AB3">
            <w:pPr>
              <w:spacing w:line="360" w:lineRule="auto"/>
              <w:jc w:val="center"/>
              <w:rPr>
                <w:sz w:val="28"/>
                <w:szCs w:val="28"/>
              </w:rPr>
            </w:pPr>
            <w:r>
              <w:rPr>
                <w:sz w:val="28"/>
                <w:szCs w:val="28"/>
              </w:rPr>
              <w:t>Статус</w:t>
            </w:r>
            <w:r w:rsidRPr="00723A4A">
              <w:rPr>
                <w:sz w:val="28"/>
                <w:szCs w:val="28"/>
              </w:rPr>
              <w:t xml:space="preserve"> теста</w:t>
            </w:r>
          </w:p>
        </w:tc>
      </w:tr>
      <w:tr w:rsidR="00844655" w:rsidRPr="00D1709F" w14:paraId="0BE6AE1A" w14:textId="77777777" w:rsidTr="006E2AB3">
        <w:trPr>
          <w:jc w:val="center"/>
        </w:trPr>
        <w:tc>
          <w:tcPr>
            <w:tcW w:w="4106" w:type="dxa"/>
          </w:tcPr>
          <w:p w14:paraId="34AEFA3F" w14:textId="04C839AB" w:rsidR="00844655" w:rsidRPr="00D1709F" w:rsidRDefault="00844655" w:rsidP="00655575">
            <w:pPr>
              <w:spacing w:line="360" w:lineRule="auto"/>
              <w:jc w:val="center"/>
              <w:rPr>
                <w:sz w:val="28"/>
                <w:szCs w:val="28"/>
              </w:rPr>
            </w:pPr>
            <w:r>
              <w:rPr>
                <w:sz w:val="28"/>
                <w:szCs w:val="28"/>
              </w:rPr>
              <w:t>Нажатие на кнопку «</w:t>
            </w:r>
            <w:r w:rsidR="00655575">
              <w:rPr>
                <w:sz w:val="28"/>
                <w:szCs w:val="28"/>
              </w:rPr>
              <w:t>Завтра</w:t>
            </w:r>
            <w:r>
              <w:rPr>
                <w:sz w:val="28"/>
                <w:szCs w:val="28"/>
              </w:rPr>
              <w:t>» на главной странице</w:t>
            </w:r>
          </w:p>
        </w:tc>
        <w:tc>
          <w:tcPr>
            <w:tcW w:w="3402" w:type="dxa"/>
          </w:tcPr>
          <w:p w14:paraId="37C3166F" w14:textId="51DCD073" w:rsidR="00844655" w:rsidRPr="00D1709F" w:rsidRDefault="00655575" w:rsidP="006E2AB3">
            <w:pPr>
              <w:spacing w:line="360" w:lineRule="auto"/>
              <w:jc w:val="center"/>
              <w:rPr>
                <w:sz w:val="28"/>
                <w:szCs w:val="28"/>
              </w:rPr>
            </w:pPr>
            <w:r>
              <w:rPr>
                <w:sz w:val="28"/>
                <w:szCs w:val="28"/>
              </w:rPr>
              <w:t>Переход на страницу с прогнозом на завтра</w:t>
            </w:r>
          </w:p>
        </w:tc>
        <w:tc>
          <w:tcPr>
            <w:tcW w:w="1836" w:type="dxa"/>
          </w:tcPr>
          <w:p w14:paraId="5240681B" w14:textId="77777777" w:rsidR="00844655" w:rsidRPr="00D1709F" w:rsidRDefault="00844655" w:rsidP="006E2AB3">
            <w:pPr>
              <w:spacing w:line="360" w:lineRule="auto"/>
              <w:jc w:val="center"/>
              <w:rPr>
                <w:sz w:val="28"/>
                <w:szCs w:val="28"/>
              </w:rPr>
            </w:pPr>
            <w:r w:rsidRPr="00D1709F">
              <w:rPr>
                <w:sz w:val="28"/>
                <w:szCs w:val="28"/>
              </w:rPr>
              <w:t>Пройден</w:t>
            </w:r>
          </w:p>
        </w:tc>
      </w:tr>
      <w:tr w:rsidR="00844655" w:rsidRPr="00D1709F" w14:paraId="670AE96F" w14:textId="77777777" w:rsidTr="006E2AB3">
        <w:trPr>
          <w:trHeight w:val="946"/>
          <w:jc w:val="center"/>
        </w:trPr>
        <w:tc>
          <w:tcPr>
            <w:tcW w:w="4106" w:type="dxa"/>
          </w:tcPr>
          <w:p w14:paraId="2BB1CA34" w14:textId="157FF1C4" w:rsidR="00844655" w:rsidRDefault="00844655" w:rsidP="00655575">
            <w:pPr>
              <w:spacing w:line="360" w:lineRule="auto"/>
              <w:jc w:val="center"/>
              <w:rPr>
                <w:sz w:val="28"/>
                <w:szCs w:val="28"/>
              </w:rPr>
            </w:pPr>
            <w:r>
              <w:rPr>
                <w:sz w:val="28"/>
                <w:szCs w:val="28"/>
              </w:rPr>
              <w:t>Нажатие на кнопку «</w:t>
            </w:r>
            <w:r w:rsidR="00655575">
              <w:rPr>
                <w:sz w:val="28"/>
                <w:szCs w:val="28"/>
              </w:rPr>
              <w:t>На 5 дней</w:t>
            </w:r>
            <w:r>
              <w:rPr>
                <w:sz w:val="28"/>
                <w:szCs w:val="28"/>
              </w:rPr>
              <w:t>» на главной странице</w:t>
            </w:r>
          </w:p>
        </w:tc>
        <w:tc>
          <w:tcPr>
            <w:tcW w:w="3402" w:type="dxa"/>
          </w:tcPr>
          <w:p w14:paraId="5EA6ED8D" w14:textId="2798E654" w:rsidR="00844655" w:rsidRDefault="00655575" w:rsidP="006E2AB3">
            <w:pPr>
              <w:spacing w:line="360" w:lineRule="auto"/>
              <w:jc w:val="center"/>
              <w:rPr>
                <w:sz w:val="28"/>
                <w:szCs w:val="28"/>
              </w:rPr>
            </w:pPr>
            <w:r>
              <w:rPr>
                <w:sz w:val="28"/>
                <w:szCs w:val="28"/>
              </w:rPr>
              <w:t>Переход н</w:t>
            </w:r>
            <w:r>
              <w:rPr>
                <w:sz w:val="28"/>
                <w:szCs w:val="28"/>
              </w:rPr>
              <w:t>а страницу с прогнозом на 5 дней</w:t>
            </w:r>
          </w:p>
        </w:tc>
        <w:tc>
          <w:tcPr>
            <w:tcW w:w="1836" w:type="dxa"/>
          </w:tcPr>
          <w:p w14:paraId="44F4310F" w14:textId="77777777" w:rsidR="00844655" w:rsidRPr="00D1709F" w:rsidRDefault="00844655" w:rsidP="006E2AB3">
            <w:pPr>
              <w:spacing w:line="360" w:lineRule="auto"/>
              <w:jc w:val="center"/>
              <w:rPr>
                <w:sz w:val="28"/>
                <w:szCs w:val="28"/>
              </w:rPr>
            </w:pPr>
            <w:r w:rsidRPr="00D1709F">
              <w:rPr>
                <w:sz w:val="28"/>
                <w:szCs w:val="28"/>
              </w:rPr>
              <w:t>Пройден</w:t>
            </w:r>
          </w:p>
        </w:tc>
      </w:tr>
      <w:tr w:rsidR="00844655" w:rsidRPr="00D1709F" w14:paraId="17856C9D" w14:textId="77777777" w:rsidTr="006E2AB3">
        <w:trPr>
          <w:jc w:val="center"/>
        </w:trPr>
        <w:tc>
          <w:tcPr>
            <w:tcW w:w="4106" w:type="dxa"/>
          </w:tcPr>
          <w:p w14:paraId="28AA3120" w14:textId="121FC6EB" w:rsidR="00844655" w:rsidRDefault="00655575" w:rsidP="006E2AB3">
            <w:pPr>
              <w:spacing w:line="360" w:lineRule="auto"/>
              <w:jc w:val="center"/>
              <w:rPr>
                <w:sz w:val="28"/>
                <w:szCs w:val="28"/>
              </w:rPr>
            </w:pPr>
            <w:r>
              <w:rPr>
                <w:sz w:val="28"/>
                <w:szCs w:val="28"/>
              </w:rPr>
              <w:t xml:space="preserve">Выбрать дату </w:t>
            </w:r>
            <w:r>
              <w:rPr>
                <w:sz w:val="28"/>
                <w:szCs w:val="28"/>
              </w:rPr>
              <w:t>на главной странице</w:t>
            </w:r>
          </w:p>
        </w:tc>
        <w:tc>
          <w:tcPr>
            <w:tcW w:w="3402" w:type="dxa"/>
          </w:tcPr>
          <w:p w14:paraId="242B5E63" w14:textId="4EBF200E" w:rsidR="00844655" w:rsidRDefault="00655575" w:rsidP="006E2AB3">
            <w:pPr>
              <w:spacing w:line="360" w:lineRule="auto"/>
              <w:jc w:val="center"/>
              <w:rPr>
                <w:sz w:val="28"/>
                <w:szCs w:val="28"/>
              </w:rPr>
            </w:pPr>
            <w:r>
              <w:rPr>
                <w:sz w:val="28"/>
                <w:szCs w:val="28"/>
              </w:rPr>
              <w:t>Переход н</w:t>
            </w:r>
            <w:r>
              <w:rPr>
                <w:sz w:val="28"/>
                <w:szCs w:val="28"/>
              </w:rPr>
              <w:t>а страницу с прогнозом на выбранную дату</w:t>
            </w:r>
          </w:p>
        </w:tc>
        <w:tc>
          <w:tcPr>
            <w:tcW w:w="1836" w:type="dxa"/>
          </w:tcPr>
          <w:p w14:paraId="2ED0B390" w14:textId="77777777" w:rsidR="00844655" w:rsidRPr="00D1709F" w:rsidRDefault="00844655" w:rsidP="006E2AB3">
            <w:pPr>
              <w:spacing w:line="360" w:lineRule="auto"/>
              <w:jc w:val="center"/>
              <w:rPr>
                <w:sz w:val="28"/>
                <w:szCs w:val="28"/>
              </w:rPr>
            </w:pPr>
            <w:r w:rsidRPr="00D1709F">
              <w:rPr>
                <w:sz w:val="28"/>
                <w:szCs w:val="28"/>
              </w:rPr>
              <w:t>Пройден</w:t>
            </w:r>
          </w:p>
        </w:tc>
      </w:tr>
      <w:tr w:rsidR="00844655" w:rsidRPr="00D1709F" w14:paraId="732E9C57" w14:textId="77777777" w:rsidTr="006E2AB3">
        <w:trPr>
          <w:jc w:val="center"/>
        </w:trPr>
        <w:tc>
          <w:tcPr>
            <w:tcW w:w="4106" w:type="dxa"/>
          </w:tcPr>
          <w:p w14:paraId="74A47994" w14:textId="2FC8F8BD" w:rsidR="00844655" w:rsidRDefault="00844655" w:rsidP="00655575">
            <w:pPr>
              <w:spacing w:line="360" w:lineRule="auto"/>
              <w:jc w:val="center"/>
              <w:rPr>
                <w:sz w:val="28"/>
                <w:szCs w:val="28"/>
              </w:rPr>
            </w:pPr>
            <w:r>
              <w:rPr>
                <w:sz w:val="28"/>
                <w:szCs w:val="28"/>
              </w:rPr>
              <w:t xml:space="preserve">Нажатие на кнопку «Зарегистрируйтесь» </w:t>
            </w:r>
          </w:p>
        </w:tc>
        <w:tc>
          <w:tcPr>
            <w:tcW w:w="3402" w:type="dxa"/>
          </w:tcPr>
          <w:p w14:paraId="64D92BF5" w14:textId="77777777" w:rsidR="00844655" w:rsidRDefault="00844655" w:rsidP="006E2AB3">
            <w:pPr>
              <w:spacing w:line="360" w:lineRule="auto"/>
              <w:jc w:val="center"/>
              <w:rPr>
                <w:sz w:val="28"/>
                <w:szCs w:val="28"/>
              </w:rPr>
            </w:pPr>
            <w:r>
              <w:rPr>
                <w:sz w:val="28"/>
                <w:szCs w:val="28"/>
              </w:rPr>
              <w:t>Переход на страницу регистрации</w:t>
            </w:r>
          </w:p>
        </w:tc>
        <w:tc>
          <w:tcPr>
            <w:tcW w:w="1836" w:type="dxa"/>
          </w:tcPr>
          <w:p w14:paraId="7A784651" w14:textId="77777777" w:rsidR="00844655" w:rsidRPr="00D1709F" w:rsidRDefault="00844655" w:rsidP="006E2AB3">
            <w:pPr>
              <w:spacing w:line="360" w:lineRule="auto"/>
              <w:jc w:val="center"/>
              <w:rPr>
                <w:sz w:val="28"/>
                <w:szCs w:val="28"/>
              </w:rPr>
            </w:pPr>
            <w:r w:rsidRPr="00D1709F">
              <w:rPr>
                <w:sz w:val="28"/>
                <w:szCs w:val="28"/>
              </w:rPr>
              <w:t>Пройден</w:t>
            </w:r>
          </w:p>
        </w:tc>
      </w:tr>
      <w:tr w:rsidR="00844655" w:rsidRPr="00D1709F" w14:paraId="2B485234" w14:textId="77777777" w:rsidTr="006E2AB3">
        <w:trPr>
          <w:jc w:val="center"/>
        </w:trPr>
        <w:tc>
          <w:tcPr>
            <w:tcW w:w="4106" w:type="dxa"/>
          </w:tcPr>
          <w:p w14:paraId="5E30ACD1" w14:textId="7D0C8429" w:rsidR="00844655" w:rsidRDefault="00EE27E7" w:rsidP="00EE27E7">
            <w:pPr>
              <w:spacing w:line="360" w:lineRule="auto"/>
              <w:jc w:val="center"/>
              <w:rPr>
                <w:sz w:val="28"/>
                <w:szCs w:val="28"/>
              </w:rPr>
            </w:pPr>
            <w:r>
              <w:rPr>
                <w:sz w:val="28"/>
                <w:szCs w:val="28"/>
              </w:rPr>
              <w:t>Нажатие на кнопку «</w:t>
            </w:r>
            <w:r>
              <w:rPr>
                <w:sz w:val="28"/>
                <w:szCs w:val="28"/>
              </w:rPr>
              <w:t>Войти</w:t>
            </w:r>
            <w:r>
              <w:rPr>
                <w:sz w:val="28"/>
                <w:szCs w:val="28"/>
              </w:rPr>
              <w:t>»</w:t>
            </w:r>
          </w:p>
        </w:tc>
        <w:tc>
          <w:tcPr>
            <w:tcW w:w="3402" w:type="dxa"/>
          </w:tcPr>
          <w:p w14:paraId="0C62A778" w14:textId="4245DC3E" w:rsidR="00844655" w:rsidRDefault="00844655" w:rsidP="00EE27E7">
            <w:pPr>
              <w:spacing w:line="360" w:lineRule="auto"/>
              <w:jc w:val="center"/>
              <w:rPr>
                <w:sz w:val="28"/>
                <w:szCs w:val="28"/>
              </w:rPr>
            </w:pPr>
            <w:r>
              <w:rPr>
                <w:sz w:val="28"/>
                <w:szCs w:val="28"/>
              </w:rPr>
              <w:t>Переход на</w:t>
            </w:r>
            <w:r w:rsidR="00EE27E7">
              <w:rPr>
                <w:sz w:val="28"/>
                <w:szCs w:val="28"/>
              </w:rPr>
              <w:t xml:space="preserve"> главную</w:t>
            </w:r>
            <w:r>
              <w:rPr>
                <w:sz w:val="28"/>
                <w:szCs w:val="28"/>
              </w:rPr>
              <w:t xml:space="preserve"> страницу </w:t>
            </w:r>
            <w:r w:rsidR="00EE27E7">
              <w:rPr>
                <w:sz w:val="28"/>
                <w:szCs w:val="28"/>
              </w:rPr>
              <w:t>с авторизацией пользователя</w:t>
            </w:r>
          </w:p>
        </w:tc>
        <w:tc>
          <w:tcPr>
            <w:tcW w:w="1836" w:type="dxa"/>
          </w:tcPr>
          <w:p w14:paraId="3FBF5C65" w14:textId="77777777" w:rsidR="00844655" w:rsidRPr="00D1709F" w:rsidRDefault="00844655" w:rsidP="006E2AB3">
            <w:pPr>
              <w:spacing w:line="360" w:lineRule="auto"/>
              <w:jc w:val="center"/>
              <w:rPr>
                <w:sz w:val="28"/>
                <w:szCs w:val="28"/>
              </w:rPr>
            </w:pPr>
            <w:r w:rsidRPr="00D1709F">
              <w:rPr>
                <w:sz w:val="28"/>
                <w:szCs w:val="28"/>
              </w:rPr>
              <w:t>Пройден</w:t>
            </w:r>
          </w:p>
        </w:tc>
      </w:tr>
      <w:tr w:rsidR="00844655" w:rsidRPr="00D1709F" w14:paraId="7645A9C4" w14:textId="77777777" w:rsidTr="006E2AB3">
        <w:trPr>
          <w:jc w:val="center"/>
        </w:trPr>
        <w:tc>
          <w:tcPr>
            <w:tcW w:w="4106" w:type="dxa"/>
          </w:tcPr>
          <w:p w14:paraId="1086619F" w14:textId="0B07A35B" w:rsidR="00844655" w:rsidRPr="009C54FE" w:rsidRDefault="009C54FE" w:rsidP="006E2AB3">
            <w:pPr>
              <w:spacing w:line="360" w:lineRule="auto"/>
              <w:jc w:val="center"/>
              <w:rPr>
                <w:sz w:val="28"/>
                <w:szCs w:val="28"/>
              </w:rPr>
            </w:pPr>
            <w:r>
              <w:rPr>
                <w:sz w:val="28"/>
                <w:szCs w:val="28"/>
              </w:rPr>
              <w:t xml:space="preserve">Нажать выбрать страну на странице </w:t>
            </w:r>
            <w:r>
              <w:rPr>
                <w:sz w:val="28"/>
                <w:szCs w:val="28"/>
              </w:rPr>
              <w:t>«</w:t>
            </w:r>
            <w:r>
              <w:rPr>
                <w:sz w:val="28"/>
                <w:szCs w:val="28"/>
              </w:rPr>
              <w:t>статистика прошедшей погоды</w:t>
            </w:r>
            <w:r>
              <w:rPr>
                <w:sz w:val="28"/>
                <w:szCs w:val="28"/>
              </w:rPr>
              <w:t>»</w:t>
            </w:r>
          </w:p>
        </w:tc>
        <w:tc>
          <w:tcPr>
            <w:tcW w:w="3402" w:type="dxa"/>
          </w:tcPr>
          <w:p w14:paraId="0E5BC43E" w14:textId="69C14DC8" w:rsidR="00844655" w:rsidRPr="002A1C40" w:rsidRDefault="009C54FE" w:rsidP="006E2AB3">
            <w:pPr>
              <w:spacing w:line="360" w:lineRule="auto"/>
              <w:jc w:val="center"/>
              <w:rPr>
                <w:sz w:val="28"/>
                <w:szCs w:val="28"/>
              </w:rPr>
            </w:pPr>
            <w:r>
              <w:rPr>
                <w:sz w:val="28"/>
                <w:szCs w:val="28"/>
              </w:rPr>
              <w:t>Выпадает список всех стран</w:t>
            </w:r>
          </w:p>
        </w:tc>
        <w:tc>
          <w:tcPr>
            <w:tcW w:w="1836" w:type="dxa"/>
          </w:tcPr>
          <w:p w14:paraId="718429D4" w14:textId="77777777" w:rsidR="00844655" w:rsidRPr="00D1709F" w:rsidRDefault="00844655" w:rsidP="006E2AB3">
            <w:pPr>
              <w:spacing w:line="360" w:lineRule="auto"/>
              <w:jc w:val="center"/>
              <w:rPr>
                <w:sz w:val="28"/>
                <w:szCs w:val="28"/>
              </w:rPr>
            </w:pPr>
            <w:r w:rsidRPr="00D1709F">
              <w:rPr>
                <w:sz w:val="28"/>
                <w:szCs w:val="28"/>
              </w:rPr>
              <w:t>Пройден</w:t>
            </w:r>
          </w:p>
        </w:tc>
      </w:tr>
      <w:tr w:rsidR="00844655" w:rsidRPr="00D1709F" w14:paraId="237E7C4C" w14:textId="77777777" w:rsidTr="006E2AB3">
        <w:trPr>
          <w:jc w:val="center"/>
        </w:trPr>
        <w:tc>
          <w:tcPr>
            <w:tcW w:w="4106" w:type="dxa"/>
          </w:tcPr>
          <w:p w14:paraId="698EB8DD" w14:textId="1DEFC286" w:rsidR="00844655" w:rsidRDefault="009C54FE" w:rsidP="009C54FE">
            <w:pPr>
              <w:spacing w:line="360" w:lineRule="auto"/>
              <w:jc w:val="center"/>
              <w:rPr>
                <w:sz w:val="28"/>
                <w:szCs w:val="28"/>
              </w:rPr>
            </w:pPr>
            <w:r>
              <w:rPr>
                <w:sz w:val="28"/>
                <w:szCs w:val="28"/>
              </w:rPr>
              <w:lastRenderedPageBreak/>
              <w:t xml:space="preserve">Нажать выбрать </w:t>
            </w:r>
            <w:r>
              <w:rPr>
                <w:sz w:val="28"/>
                <w:szCs w:val="28"/>
              </w:rPr>
              <w:t>город</w:t>
            </w:r>
            <w:r>
              <w:rPr>
                <w:sz w:val="28"/>
                <w:szCs w:val="28"/>
              </w:rPr>
              <w:t xml:space="preserve"> на странице «статистика прошедшей погоды»</w:t>
            </w:r>
          </w:p>
        </w:tc>
        <w:tc>
          <w:tcPr>
            <w:tcW w:w="3402" w:type="dxa"/>
          </w:tcPr>
          <w:p w14:paraId="2356EF72" w14:textId="7E13E3AF" w:rsidR="00844655" w:rsidRDefault="009C54FE" w:rsidP="006E2AB3">
            <w:pPr>
              <w:spacing w:line="360" w:lineRule="auto"/>
              <w:jc w:val="center"/>
              <w:rPr>
                <w:sz w:val="28"/>
                <w:szCs w:val="28"/>
              </w:rPr>
            </w:pPr>
            <w:r>
              <w:rPr>
                <w:sz w:val="28"/>
                <w:szCs w:val="28"/>
              </w:rPr>
              <w:t>Выпадает список всех город</w:t>
            </w:r>
            <w:r>
              <w:rPr>
                <w:sz w:val="28"/>
                <w:szCs w:val="28"/>
              </w:rPr>
              <w:t>ов страны</w:t>
            </w:r>
          </w:p>
        </w:tc>
        <w:tc>
          <w:tcPr>
            <w:tcW w:w="1836" w:type="dxa"/>
          </w:tcPr>
          <w:p w14:paraId="592CB73D" w14:textId="77777777" w:rsidR="00844655" w:rsidRPr="00D1709F" w:rsidRDefault="00844655" w:rsidP="006E2AB3">
            <w:pPr>
              <w:spacing w:line="360" w:lineRule="auto"/>
              <w:jc w:val="center"/>
              <w:rPr>
                <w:sz w:val="28"/>
                <w:szCs w:val="28"/>
              </w:rPr>
            </w:pPr>
            <w:r w:rsidRPr="00D1709F">
              <w:rPr>
                <w:sz w:val="28"/>
                <w:szCs w:val="28"/>
              </w:rPr>
              <w:t>Пройден</w:t>
            </w:r>
          </w:p>
        </w:tc>
      </w:tr>
      <w:tr w:rsidR="00844655" w:rsidRPr="00D1709F" w14:paraId="37A45C88" w14:textId="77777777" w:rsidTr="006E2AB3">
        <w:trPr>
          <w:jc w:val="center"/>
        </w:trPr>
        <w:tc>
          <w:tcPr>
            <w:tcW w:w="4106" w:type="dxa"/>
          </w:tcPr>
          <w:p w14:paraId="49E179E3" w14:textId="29267EAE" w:rsidR="00844655" w:rsidRPr="0086420F" w:rsidRDefault="009C54FE" w:rsidP="006E2AB3">
            <w:pPr>
              <w:spacing w:line="360" w:lineRule="auto"/>
              <w:jc w:val="center"/>
              <w:rPr>
                <w:sz w:val="28"/>
                <w:szCs w:val="28"/>
              </w:rPr>
            </w:pPr>
            <w:r>
              <w:rPr>
                <w:sz w:val="28"/>
                <w:szCs w:val="28"/>
              </w:rPr>
              <w:t>В</w:t>
            </w:r>
            <w:r>
              <w:rPr>
                <w:sz w:val="28"/>
                <w:szCs w:val="28"/>
              </w:rPr>
              <w:t>ыбрать даты</w:t>
            </w:r>
            <w:r>
              <w:rPr>
                <w:sz w:val="28"/>
                <w:szCs w:val="28"/>
              </w:rPr>
              <w:t xml:space="preserve"> странице «статистика прошедшей погоды»</w:t>
            </w:r>
          </w:p>
        </w:tc>
        <w:tc>
          <w:tcPr>
            <w:tcW w:w="3402" w:type="dxa"/>
          </w:tcPr>
          <w:p w14:paraId="6A0DE00A" w14:textId="57B5A63A" w:rsidR="00844655" w:rsidRDefault="009C54FE" w:rsidP="006E2AB3">
            <w:pPr>
              <w:spacing w:line="360" w:lineRule="auto"/>
              <w:jc w:val="center"/>
              <w:rPr>
                <w:sz w:val="28"/>
                <w:szCs w:val="28"/>
              </w:rPr>
            </w:pPr>
            <w:r>
              <w:rPr>
                <w:sz w:val="28"/>
                <w:szCs w:val="28"/>
              </w:rPr>
              <w:t>Выдаёт список прошедшей погоды в выбранном городе, стране и в выбранный период</w:t>
            </w:r>
          </w:p>
        </w:tc>
        <w:tc>
          <w:tcPr>
            <w:tcW w:w="1836" w:type="dxa"/>
          </w:tcPr>
          <w:p w14:paraId="3158D306" w14:textId="77777777" w:rsidR="00844655" w:rsidRPr="00D1709F" w:rsidRDefault="00844655" w:rsidP="006E2AB3">
            <w:pPr>
              <w:spacing w:line="360" w:lineRule="auto"/>
              <w:jc w:val="center"/>
              <w:rPr>
                <w:sz w:val="28"/>
                <w:szCs w:val="28"/>
              </w:rPr>
            </w:pPr>
            <w:r w:rsidRPr="00D1709F">
              <w:rPr>
                <w:sz w:val="28"/>
                <w:szCs w:val="28"/>
              </w:rPr>
              <w:t>Пройден</w:t>
            </w:r>
          </w:p>
        </w:tc>
      </w:tr>
      <w:tr w:rsidR="009C54FE" w:rsidRPr="00D1709F" w14:paraId="6E29A51E" w14:textId="77777777" w:rsidTr="006E2AB3">
        <w:trPr>
          <w:jc w:val="center"/>
        </w:trPr>
        <w:tc>
          <w:tcPr>
            <w:tcW w:w="4106" w:type="dxa"/>
          </w:tcPr>
          <w:p w14:paraId="377E8E98" w14:textId="6B94EAB8" w:rsidR="009C54FE" w:rsidRPr="0086420F" w:rsidRDefault="009C54FE" w:rsidP="009C54FE">
            <w:pPr>
              <w:spacing w:line="360" w:lineRule="auto"/>
              <w:jc w:val="center"/>
              <w:rPr>
                <w:sz w:val="28"/>
                <w:szCs w:val="28"/>
              </w:rPr>
            </w:pPr>
            <w:r>
              <w:rPr>
                <w:sz w:val="28"/>
                <w:szCs w:val="28"/>
              </w:rPr>
              <w:t xml:space="preserve">Нажать выбрать страну на странице </w:t>
            </w:r>
            <w:r>
              <w:rPr>
                <w:sz w:val="28"/>
                <w:szCs w:val="28"/>
              </w:rPr>
              <w:t>«</w:t>
            </w:r>
            <w:r>
              <w:rPr>
                <w:sz w:val="28"/>
                <w:szCs w:val="28"/>
              </w:rPr>
              <w:t>статистика аномальной погоды</w:t>
            </w:r>
            <w:r>
              <w:rPr>
                <w:sz w:val="28"/>
                <w:szCs w:val="28"/>
              </w:rPr>
              <w:t>»</w:t>
            </w:r>
          </w:p>
        </w:tc>
        <w:tc>
          <w:tcPr>
            <w:tcW w:w="3402" w:type="dxa"/>
          </w:tcPr>
          <w:p w14:paraId="0D31381C" w14:textId="1D609742" w:rsidR="009C54FE" w:rsidRDefault="009C54FE" w:rsidP="009C54FE">
            <w:pPr>
              <w:spacing w:line="360" w:lineRule="auto"/>
              <w:jc w:val="center"/>
              <w:rPr>
                <w:sz w:val="28"/>
                <w:szCs w:val="28"/>
              </w:rPr>
            </w:pPr>
            <w:r>
              <w:rPr>
                <w:sz w:val="28"/>
                <w:szCs w:val="28"/>
              </w:rPr>
              <w:t>Выпадает список всех стран</w:t>
            </w:r>
          </w:p>
        </w:tc>
        <w:tc>
          <w:tcPr>
            <w:tcW w:w="1836" w:type="dxa"/>
          </w:tcPr>
          <w:p w14:paraId="34424A50" w14:textId="589E0053" w:rsidR="009C54FE" w:rsidRPr="00D1709F" w:rsidRDefault="009C54FE" w:rsidP="009C54FE">
            <w:pPr>
              <w:spacing w:line="360" w:lineRule="auto"/>
              <w:jc w:val="center"/>
              <w:rPr>
                <w:sz w:val="28"/>
                <w:szCs w:val="28"/>
              </w:rPr>
            </w:pPr>
            <w:r w:rsidRPr="00D1709F">
              <w:rPr>
                <w:sz w:val="28"/>
                <w:szCs w:val="28"/>
              </w:rPr>
              <w:t>Пройден</w:t>
            </w:r>
          </w:p>
        </w:tc>
      </w:tr>
      <w:tr w:rsidR="009C54FE" w:rsidRPr="00D1709F" w14:paraId="18D7EEA8" w14:textId="77777777" w:rsidTr="006E2AB3">
        <w:trPr>
          <w:jc w:val="center"/>
        </w:trPr>
        <w:tc>
          <w:tcPr>
            <w:tcW w:w="4106" w:type="dxa"/>
          </w:tcPr>
          <w:p w14:paraId="4EB069BB" w14:textId="79C247C4" w:rsidR="009C54FE" w:rsidRDefault="009C54FE" w:rsidP="009C54FE">
            <w:pPr>
              <w:spacing w:line="360" w:lineRule="auto"/>
              <w:jc w:val="center"/>
              <w:rPr>
                <w:sz w:val="28"/>
                <w:szCs w:val="28"/>
              </w:rPr>
            </w:pPr>
            <w:r>
              <w:rPr>
                <w:sz w:val="28"/>
                <w:szCs w:val="28"/>
              </w:rPr>
              <w:t xml:space="preserve">Нажать выбрать </w:t>
            </w:r>
            <w:r>
              <w:rPr>
                <w:sz w:val="28"/>
                <w:szCs w:val="28"/>
              </w:rPr>
              <w:t>город</w:t>
            </w:r>
            <w:r>
              <w:rPr>
                <w:sz w:val="28"/>
                <w:szCs w:val="28"/>
              </w:rPr>
              <w:t xml:space="preserve"> на странице «статистика </w:t>
            </w:r>
            <w:r>
              <w:rPr>
                <w:sz w:val="28"/>
                <w:szCs w:val="28"/>
              </w:rPr>
              <w:t>аномальной</w:t>
            </w:r>
            <w:r>
              <w:rPr>
                <w:sz w:val="28"/>
                <w:szCs w:val="28"/>
              </w:rPr>
              <w:t xml:space="preserve"> погоды»</w:t>
            </w:r>
          </w:p>
        </w:tc>
        <w:tc>
          <w:tcPr>
            <w:tcW w:w="3402" w:type="dxa"/>
          </w:tcPr>
          <w:p w14:paraId="60D51242" w14:textId="3489B124" w:rsidR="009C54FE" w:rsidRDefault="009C54FE" w:rsidP="009C54FE">
            <w:pPr>
              <w:spacing w:line="360" w:lineRule="auto"/>
              <w:jc w:val="center"/>
              <w:rPr>
                <w:sz w:val="28"/>
                <w:szCs w:val="28"/>
              </w:rPr>
            </w:pPr>
            <w:r>
              <w:rPr>
                <w:sz w:val="28"/>
                <w:szCs w:val="28"/>
              </w:rPr>
              <w:t>Выпадает список всех город</w:t>
            </w:r>
            <w:r>
              <w:rPr>
                <w:sz w:val="28"/>
                <w:szCs w:val="28"/>
              </w:rPr>
              <w:t>ов страны</w:t>
            </w:r>
          </w:p>
        </w:tc>
        <w:tc>
          <w:tcPr>
            <w:tcW w:w="1836" w:type="dxa"/>
          </w:tcPr>
          <w:p w14:paraId="692A5A52" w14:textId="19EAC948" w:rsidR="009C54FE" w:rsidRPr="00D1709F" w:rsidRDefault="009C54FE" w:rsidP="009C54FE">
            <w:pPr>
              <w:spacing w:line="360" w:lineRule="auto"/>
              <w:jc w:val="center"/>
              <w:rPr>
                <w:sz w:val="28"/>
                <w:szCs w:val="28"/>
              </w:rPr>
            </w:pPr>
            <w:r w:rsidRPr="00D1709F">
              <w:rPr>
                <w:sz w:val="28"/>
                <w:szCs w:val="28"/>
              </w:rPr>
              <w:t>Пройден</w:t>
            </w:r>
          </w:p>
        </w:tc>
      </w:tr>
      <w:tr w:rsidR="009C54FE" w:rsidRPr="00D1709F" w14:paraId="3AA73F73" w14:textId="77777777" w:rsidTr="006E2AB3">
        <w:trPr>
          <w:jc w:val="center"/>
        </w:trPr>
        <w:tc>
          <w:tcPr>
            <w:tcW w:w="4106" w:type="dxa"/>
          </w:tcPr>
          <w:p w14:paraId="67E841CE" w14:textId="2474415E" w:rsidR="009C54FE" w:rsidRDefault="009C54FE" w:rsidP="009C54FE">
            <w:pPr>
              <w:spacing w:line="360" w:lineRule="auto"/>
              <w:jc w:val="center"/>
              <w:rPr>
                <w:sz w:val="28"/>
                <w:szCs w:val="28"/>
              </w:rPr>
            </w:pPr>
            <w:r>
              <w:rPr>
                <w:sz w:val="28"/>
                <w:szCs w:val="28"/>
              </w:rPr>
              <w:t>В</w:t>
            </w:r>
            <w:r>
              <w:rPr>
                <w:sz w:val="28"/>
                <w:szCs w:val="28"/>
              </w:rPr>
              <w:t xml:space="preserve">ыбрать годы </w:t>
            </w:r>
            <w:r>
              <w:rPr>
                <w:sz w:val="28"/>
                <w:szCs w:val="28"/>
              </w:rPr>
              <w:t xml:space="preserve"> странице «</w:t>
            </w:r>
            <w:r>
              <w:rPr>
                <w:sz w:val="28"/>
                <w:szCs w:val="28"/>
              </w:rPr>
              <w:t>аномальной</w:t>
            </w:r>
            <w:r>
              <w:rPr>
                <w:sz w:val="28"/>
                <w:szCs w:val="28"/>
              </w:rPr>
              <w:t xml:space="preserve"> прошедшей погоды»</w:t>
            </w:r>
          </w:p>
        </w:tc>
        <w:tc>
          <w:tcPr>
            <w:tcW w:w="3402" w:type="dxa"/>
          </w:tcPr>
          <w:p w14:paraId="5431688F" w14:textId="1B9DCAA7" w:rsidR="009C54FE" w:rsidRDefault="009C54FE" w:rsidP="009C54FE">
            <w:pPr>
              <w:spacing w:line="360" w:lineRule="auto"/>
              <w:jc w:val="center"/>
              <w:rPr>
                <w:sz w:val="28"/>
                <w:szCs w:val="28"/>
              </w:rPr>
            </w:pPr>
            <w:r>
              <w:rPr>
                <w:sz w:val="28"/>
                <w:szCs w:val="28"/>
              </w:rPr>
              <w:t>Выдаёт список прошедшей погоды в выбранном городе, стране и в выбранный период</w:t>
            </w:r>
          </w:p>
        </w:tc>
        <w:tc>
          <w:tcPr>
            <w:tcW w:w="1836" w:type="dxa"/>
          </w:tcPr>
          <w:p w14:paraId="068515F0" w14:textId="74180CBB" w:rsidR="009C54FE" w:rsidRPr="00D1709F" w:rsidRDefault="009C54FE" w:rsidP="009C54FE">
            <w:pPr>
              <w:spacing w:line="360" w:lineRule="auto"/>
              <w:jc w:val="center"/>
              <w:rPr>
                <w:sz w:val="28"/>
                <w:szCs w:val="28"/>
              </w:rPr>
            </w:pPr>
            <w:r w:rsidRPr="00D1709F">
              <w:rPr>
                <w:sz w:val="28"/>
                <w:szCs w:val="28"/>
              </w:rPr>
              <w:t>Пройден</w:t>
            </w:r>
          </w:p>
        </w:tc>
      </w:tr>
      <w:tr w:rsidR="00844655" w:rsidRPr="00D1709F" w14:paraId="60AD50A9" w14:textId="77777777" w:rsidTr="006E2AB3">
        <w:trPr>
          <w:jc w:val="center"/>
        </w:trPr>
        <w:tc>
          <w:tcPr>
            <w:tcW w:w="4106" w:type="dxa"/>
          </w:tcPr>
          <w:p w14:paraId="04401F83" w14:textId="77777777" w:rsidR="00844655" w:rsidRDefault="00844655" w:rsidP="006E2AB3">
            <w:pPr>
              <w:spacing w:line="360" w:lineRule="auto"/>
              <w:jc w:val="center"/>
              <w:rPr>
                <w:sz w:val="28"/>
                <w:szCs w:val="28"/>
              </w:rPr>
            </w:pPr>
            <w:r>
              <w:rPr>
                <w:sz w:val="28"/>
                <w:szCs w:val="28"/>
              </w:rPr>
              <w:t>Нажатие на ссылку «Уже есть аккаунт? Войдите» на странице регистрации</w:t>
            </w:r>
          </w:p>
        </w:tc>
        <w:tc>
          <w:tcPr>
            <w:tcW w:w="3402" w:type="dxa"/>
          </w:tcPr>
          <w:p w14:paraId="2B059C90" w14:textId="77777777" w:rsidR="00844655" w:rsidRDefault="00844655" w:rsidP="006E2AB3">
            <w:pPr>
              <w:spacing w:line="360" w:lineRule="auto"/>
              <w:jc w:val="center"/>
              <w:rPr>
                <w:sz w:val="28"/>
                <w:szCs w:val="28"/>
              </w:rPr>
            </w:pPr>
            <w:r>
              <w:rPr>
                <w:sz w:val="28"/>
                <w:szCs w:val="28"/>
              </w:rPr>
              <w:t>Переход на страницу авторизации</w:t>
            </w:r>
          </w:p>
        </w:tc>
        <w:tc>
          <w:tcPr>
            <w:tcW w:w="1836" w:type="dxa"/>
          </w:tcPr>
          <w:p w14:paraId="11540E17" w14:textId="77777777" w:rsidR="00844655" w:rsidRPr="00D1709F" w:rsidRDefault="00844655" w:rsidP="006E2AB3">
            <w:pPr>
              <w:spacing w:line="360" w:lineRule="auto"/>
              <w:jc w:val="center"/>
              <w:rPr>
                <w:sz w:val="28"/>
                <w:szCs w:val="28"/>
              </w:rPr>
            </w:pPr>
            <w:r w:rsidRPr="00D1709F">
              <w:rPr>
                <w:sz w:val="28"/>
                <w:szCs w:val="28"/>
              </w:rPr>
              <w:t>Пройден</w:t>
            </w:r>
          </w:p>
        </w:tc>
      </w:tr>
      <w:tr w:rsidR="00844655" w:rsidRPr="00D1709F" w14:paraId="50A19B0B" w14:textId="77777777" w:rsidTr="006E2AB3">
        <w:trPr>
          <w:jc w:val="center"/>
        </w:trPr>
        <w:tc>
          <w:tcPr>
            <w:tcW w:w="4106" w:type="dxa"/>
          </w:tcPr>
          <w:p w14:paraId="73FC4818" w14:textId="77777777" w:rsidR="00844655" w:rsidRDefault="00844655" w:rsidP="006E2AB3">
            <w:pPr>
              <w:spacing w:line="360" w:lineRule="auto"/>
              <w:jc w:val="center"/>
              <w:rPr>
                <w:sz w:val="28"/>
                <w:szCs w:val="28"/>
              </w:rPr>
            </w:pPr>
            <w:r>
              <w:rPr>
                <w:sz w:val="28"/>
                <w:szCs w:val="28"/>
              </w:rPr>
              <w:lastRenderedPageBreak/>
              <w:t>Нажатие на ссылку «Еще нет аккаунта? Зарегистрируйтесь» на странице авторизации</w:t>
            </w:r>
          </w:p>
        </w:tc>
        <w:tc>
          <w:tcPr>
            <w:tcW w:w="3402" w:type="dxa"/>
          </w:tcPr>
          <w:p w14:paraId="3066C5B8" w14:textId="77777777" w:rsidR="00844655" w:rsidRDefault="00844655" w:rsidP="006E2AB3">
            <w:pPr>
              <w:spacing w:line="360" w:lineRule="auto"/>
              <w:jc w:val="center"/>
              <w:rPr>
                <w:sz w:val="28"/>
                <w:szCs w:val="28"/>
              </w:rPr>
            </w:pPr>
            <w:r>
              <w:rPr>
                <w:sz w:val="28"/>
                <w:szCs w:val="28"/>
              </w:rPr>
              <w:t>Переход на страницу регистрации</w:t>
            </w:r>
          </w:p>
        </w:tc>
        <w:tc>
          <w:tcPr>
            <w:tcW w:w="1836" w:type="dxa"/>
          </w:tcPr>
          <w:p w14:paraId="71BBE734" w14:textId="77777777" w:rsidR="00844655" w:rsidRPr="00D1709F" w:rsidRDefault="00844655" w:rsidP="006E2AB3">
            <w:pPr>
              <w:spacing w:line="360" w:lineRule="auto"/>
              <w:jc w:val="center"/>
              <w:rPr>
                <w:sz w:val="28"/>
                <w:szCs w:val="28"/>
              </w:rPr>
            </w:pPr>
            <w:r w:rsidRPr="00D1709F">
              <w:rPr>
                <w:sz w:val="28"/>
                <w:szCs w:val="28"/>
              </w:rPr>
              <w:t>Пройден</w:t>
            </w:r>
          </w:p>
        </w:tc>
      </w:tr>
    </w:tbl>
    <w:p w14:paraId="337F0375" w14:textId="5BCB3FD1" w:rsidR="00A12383" w:rsidRDefault="00A628BE" w:rsidP="007B2CEA">
      <w:pPr>
        <w:pStyle w:val="afc"/>
      </w:pPr>
      <w:r>
        <w:br w:type="page"/>
      </w:r>
      <w:bookmarkStart w:id="30" w:name="_Toc136874661"/>
      <w:r>
        <w:lastRenderedPageBreak/>
        <w:t>Заключение</w:t>
      </w:r>
      <w:bookmarkEnd w:id="30"/>
    </w:p>
    <w:p w14:paraId="37F39A91" w14:textId="37E16410" w:rsidR="00E92ED5" w:rsidRDefault="00E92ED5" w:rsidP="00E92ED5">
      <w:pPr>
        <w:pStyle w:val="-"/>
      </w:pPr>
      <w:r>
        <w:t xml:space="preserve">В данной работе была представлена разработка системы, которая имеет целью обеспечить пользователей информацией о погодных условиях и помочь им принимать соответствующие решения. Современный мир все больше зависит от прогноза погоды, и </w:t>
      </w:r>
      <w:r w:rsidR="00823DBF">
        <w:t>данная</w:t>
      </w:r>
      <w:r>
        <w:t xml:space="preserve"> система стремится облегчить жизнь людей, предоставляя им надежную и актуальную информацию о погоде.</w:t>
      </w:r>
    </w:p>
    <w:p w14:paraId="45F483BF" w14:textId="70BB1921" w:rsidR="00E92ED5" w:rsidRDefault="00E92ED5" w:rsidP="00E92ED5">
      <w:pPr>
        <w:pStyle w:val="-"/>
      </w:pPr>
      <w:r>
        <w:t>Одним из ключевых аспектов системы является хранение статистики погодных наблюдений. Это позволяет проводить анализ и использовать исторические данные для составления прогнозов погоды на ближайшие дни. Точность и достоверность прогнозов являются важными факторами, которые влияют на принятие решений в различных отраслях экономики, таких как авиация, морской флот, сельское хозяйство и энергетика.</w:t>
      </w:r>
    </w:p>
    <w:p w14:paraId="4E756243" w14:textId="3842AB87" w:rsidR="00E92ED5" w:rsidRDefault="00E92ED5" w:rsidP="00E92ED5">
      <w:pPr>
        <w:pStyle w:val="-"/>
      </w:pPr>
      <w:r>
        <w:t>Система также предоставляет рекомендации по одежде, исходя из прогнозируемых погодных условий. Это позволяет пользователям быть готовыми к изменениям погоды и подобрать подходящую одежду для комфортного пребывания на улице.</w:t>
      </w:r>
    </w:p>
    <w:p w14:paraId="390E4467" w14:textId="5CC88856" w:rsidR="00E92ED5" w:rsidRDefault="00E92ED5" w:rsidP="00E92ED5">
      <w:pPr>
        <w:pStyle w:val="-"/>
      </w:pPr>
      <w:r>
        <w:t>Кроме того, система обращает внимание на аномальные погодные явления. Такие ситуации требуют особого внимания и могут представлять угрозу для безопасности людей и национальной экономики. Система предупреждает пользователей о возможных аномалиях и помогает принимать соответствующие меры для минимизации рисков.</w:t>
      </w:r>
    </w:p>
    <w:p w14:paraId="0B100DCC" w14:textId="7362EFC4" w:rsidR="00A628BE" w:rsidRDefault="00E92ED5" w:rsidP="00E92ED5">
      <w:pPr>
        <w:pStyle w:val="-"/>
      </w:pPr>
      <w:r>
        <w:t>В заключение, разработанная система является ценным инструментом, обеспечивающим информацией о погоде, помогающим принимать решения и адаптироваться к изменяющимся условиям. Она вносит вклад в безопасность и эффективность различных сфер деятельности, а также повышает качество жизни людей, обеспечивая им надежную информацию о погоде и соответствующие рекомендации.</w:t>
      </w:r>
    </w:p>
    <w:p w14:paraId="23FBBEC4" w14:textId="7A631A8D" w:rsidR="00A628BE" w:rsidRDefault="00A628BE">
      <w:pPr>
        <w:spacing w:after="160" w:line="259" w:lineRule="auto"/>
        <w:rPr>
          <w:rFonts w:ascii="Times New Roman" w:hAnsi="Times New Roman"/>
          <w:sz w:val="28"/>
          <w:szCs w:val="24"/>
        </w:rPr>
      </w:pPr>
      <w:r>
        <w:br w:type="page"/>
      </w:r>
    </w:p>
    <w:p w14:paraId="46FE8CFB" w14:textId="762B1897" w:rsidR="00A628BE" w:rsidRDefault="00A628BE" w:rsidP="00A628BE">
      <w:pPr>
        <w:pStyle w:val="aff0"/>
      </w:pPr>
      <w:bookmarkStart w:id="31" w:name="_Toc136874662"/>
      <w:r>
        <w:lastRenderedPageBreak/>
        <w:t>Список использованных источников</w:t>
      </w:r>
      <w:bookmarkEnd w:id="31"/>
    </w:p>
    <w:p w14:paraId="0C3CD63C" w14:textId="77777777" w:rsidR="009F2117" w:rsidRPr="00534422" w:rsidRDefault="009F2117" w:rsidP="009F2117">
      <w:pPr>
        <w:pStyle w:val="a9"/>
      </w:pPr>
      <w:bookmarkStart w:id="32" w:name="_Ref137613536"/>
      <w:r w:rsidRPr="00502A06">
        <w:t xml:space="preserve">Next.js Documentation: [Электронный ресурс]. — Режим доступа: https://nextjs.org/docs. — Заглавие с экрана. — (Дата обращения: </w:t>
      </w:r>
      <w:r>
        <w:t>25</w:t>
      </w:r>
      <w:r w:rsidRPr="00502A06">
        <w:t>.</w:t>
      </w:r>
      <w:r>
        <w:t>04</w:t>
      </w:r>
      <w:r w:rsidRPr="00502A06">
        <w:t>.</w:t>
      </w:r>
      <w:r>
        <w:t>2023</w:t>
      </w:r>
      <w:r w:rsidRPr="00502A06">
        <w:t>).</w:t>
      </w:r>
      <w:bookmarkEnd w:id="32"/>
    </w:p>
    <w:p w14:paraId="14F378F1" w14:textId="77777777" w:rsidR="009F2117" w:rsidRDefault="009F2117" w:rsidP="009F2117">
      <w:pPr>
        <w:pStyle w:val="a9"/>
      </w:pPr>
      <w:bookmarkStart w:id="33" w:name="_Ref137613495"/>
      <w:r w:rsidRPr="00451B02">
        <w:t>Что такое React и как его освоить?</w:t>
      </w:r>
      <w:r w:rsidRPr="008B46E7">
        <w:t xml:space="preserve"> </w:t>
      </w:r>
      <w:r w:rsidRPr="00534422">
        <w:t xml:space="preserve">[Электронный ресурс]. — Режим доступа: </w:t>
      </w:r>
      <w:r w:rsidRPr="00451B02">
        <w:t>https://academy.yandex.ru/journal/chto-takoe-react-i-kak-ego-osvoit</w:t>
      </w:r>
      <w:r w:rsidRPr="00534422">
        <w:t xml:space="preserve">. — Заглавие с экрана. — (Дата обращения: </w:t>
      </w:r>
      <w:r>
        <w:t>29</w:t>
      </w:r>
      <w:r w:rsidRPr="00534422">
        <w:t>.0</w:t>
      </w:r>
      <w:r>
        <w:t>4</w:t>
      </w:r>
      <w:r w:rsidRPr="00534422">
        <w:t>.2023).</w:t>
      </w:r>
      <w:bookmarkEnd w:id="33"/>
    </w:p>
    <w:p w14:paraId="5B73716B" w14:textId="77777777" w:rsidR="009F2117" w:rsidRDefault="009F2117" w:rsidP="009F2117">
      <w:pPr>
        <w:pStyle w:val="a9"/>
      </w:pPr>
      <w:bookmarkStart w:id="34" w:name="_Ref137614065"/>
      <w:r w:rsidRPr="00F800E5">
        <w:t>Система управления объектно-реляционными базами данных PostgreSQL</w:t>
      </w:r>
      <w:r w:rsidRPr="00534422">
        <w:t xml:space="preserve"> [Электронный ресурс]. — Режим доступа: </w:t>
      </w:r>
      <w:r w:rsidRPr="00F800E5">
        <w:t>https://web-creator.ru/technologies/webdev/postgresql</w:t>
      </w:r>
      <w:r w:rsidRPr="00534422">
        <w:t xml:space="preserve">. — Заглавие с экрана. — (Дата обращения: </w:t>
      </w:r>
      <w:r>
        <w:t>2</w:t>
      </w:r>
      <w:r w:rsidRPr="00534422">
        <w:t>.</w:t>
      </w:r>
      <w:r>
        <w:t>05</w:t>
      </w:r>
      <w:r w:rsidRPr="00534422">
        <w:t>.2023).</w:t>
      </w:r>
      <w:bookmarkEnd w:id="34"/>
    </w:p>
    <w:p w14:paraId="76D2F4BA" w14:textId="77777777" w:rsidR="009F2117" w:rsidRPr="00534422" w:rsidRDefault="009F2117" w:rsidP="009F2117">
      <w:pPr>
        <w:pStyle w:val="a9"/>
      </w:pPr>
      <w:bookmarkStart w:id="35" w:name="_Ref137613452"/>
      <w:r w:rsidRPr="002627E2">
        <w:t xml:space="preserve">Моуэт, Э. Использование Docker: Разработка и внедрение программного обеспечения при помощи технологии контейнеров. </w:t>
      </w:r>
      <w:r w:rsidRPr="00534422">
        <w:t xml:space="preserve">— </w:t>
      </w:r>
      <w:r w:rsidRPr="002627E2">
        <w:t xml:space="preserve">Перевод с английского. </w:t>
      </w:r>
      <w:r w:rsidRPr="00534422">
        <w:t xml:space="preserve">— </w:t>
      </w:r>
      <w:r w:rsidRPr="002627E2">
        <w:t xml:space="preserve">Москва: </w:t>
      </w:r>
      <w:r>
        <w:t>Издательство: «ДМК Пресс»</w:t>
      </w:r>
      <w:r w:rsidRPr="002627E2">
        <w:t xml:space="preserve">, </w:t>
      </w:r>
      <w:r>
        <w:t>2019</w:t>
      </w:r>
      <w:r w:rsidRPr="002627E2">
        <w:t xml:space="preserve">. - </w:t>
      </w:r>
      <w:r>
        <w:t>156</w:t>
      </w:r>
      <w:r w:rsidRPr="002627E2">
        <w:t xml:space="preserve"> с.</w:t>
      </w:r>
      <w:bookmarkEnd w:id="35"/>
    </w:p>
    <w:p w14:paraId="4BA1CF46" w14:textId="458C7FBF" w:rsidR="009F2117" w:rsidRPr="00A628BE" w:rsidRDefault="009F2117" w:rsidP="009F2117">
      <w:pPr>
        <w:pStyle w:val="a9"/>
      </w:pPr>
      <w:bookmarkStart w:id="36" w:name="_Ref137614695"/>
      <w:r>
        <w:t>Тестирование API с помощью Swagger: особенности и преимущества</w:t>
      </w:r>
      <w:r w:rsidRPr="008B46E7">
        <w:t xml:space="preserve"> </w:t>
      </w:r>
      <w:r w:rsidRPr="00534422">
        <w:t xml:space="preserve">[Электронный ресурс]. — Режим доступа: </w:t>
      </w:r>
      <w:r w:rsidRPr="008B46E7">
        <w:t>https://blog.ithillel.ua/ru/articles/api-testing-with-swagger</w:t>
      </w:r>
      <w:r w:rsidRPr="00534422">
        <w:t xml:space="preserve">. — Заглавие с экрана. — (Дата обращения: </w:t>
      </w:r>
      <w:r>
        <w:t>14</w:t>
      </w:r>
      <w:r w:rsidRPr="00534422">
        <w:t>.</w:t>
      </w:r>
      <w:r>
        <w:t>05</w:t>
      </w:r>
      <w:r w:rsidRPr="00534422">
        <w:t>.2023).</w:t>
      </w:r>
      <w:bookmarkEnd w:id="36"/>
    </w:p>
    <w:sectPr w:rsidR="009F2117" w:rsidRPr="00A628BE" w:rsidSect="001A4CEE">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870F1" w14:textId="77777777" w:rsidR="00266163" w:rsidRDefault="00266163" w:rsidP="001A4CEE">
      <w:pPr>
        <w:spacing w:after="0" w:line="240" w:lineRule="auto"/>
      </w:pPr>
      <w:r>
        <w:separator/>
      </w:r>
    </w:p>
  </w:endnote>
  <w:endnote w:type="continuationSeparator" w:id="0">
    <w:p w14:paraId="74B3BD73" w14:textId="77777777" w:rsidR="00266163" w:rsidRDefault="00266163" w:rsidP="001A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666406"/>
      <w:docPartObj>
        <w:docPartGallery w:val="Page Numbers (Bottom of Page)"/>
        <w:docPartUnique/>
      </w:docPartObj>
    </w:sdtPr>
    <w:sdtEndPr/>
    <w:sdtContent>
      <w:p w14:paraId="22E95F04" w14:textId="093AF971" w:rsidR="008B65AD" w:rsidRDefault="008B65AD">
        <w:pPr>
          <w:jc w:val="center"/>
        </w:pPr>
        <w:r>
          <w:fldChar w:fldCharType="begin"/>
        </w:r>
        <w:r>
          <w:instrText>PAGE   \* MERGEFORMAT</w:instrText>
        </w:r>
        <w:r>
          <w:fldChar w:fldCharType="separate"/>
        </w:r>
        <w:r w:rsidR="00C65068">
          <w:rPr>
            <w:noProof/>
          </w:rPr>
          <w:t>17</w:t>
        </w:r>
        <w:r>
          <w:fldChar w:fldCharType="end"/>
        </w:r>
      </w:p>
    </w:sdtContent>
  </w:sdt>
  <w:p w14:paraId="14E56EF5" w14:textId="77777777" w:rsidR="008B65AD" w:rsidRDefault="008B65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59F18" w14:textId="77777777" w:rsidR="00266163" w:rsidRDefault="00266163" w:rsidP="001A4CEE">
      <w:pPr>
        <w:spacing w:after="0" w:line="240" w:lineRule="auto"/>
      </w:pPr>
      <w:r>
        <w:separator/>
      </w:r>
    </w:p>
  </w:footnote>
  <w:footnote w:type="continuationSeparator" w:id="0">
    <w:p w14:paraId="7AE1E110" w14:textId="77777777" w:rsidR="00266163" w:rsidRDefault="00266163" w:rsidP="001A4C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14F6C"/>
    <w:multiLevelType w:val="hybridMultilevel"/>
    <w:tmpl w:val="8F38D204"/>
    <w:lvl w:ilvl="0" w:tplc="5A42F9D4">
      <w:start w:val="1"/>
      <w:numFmt w:val="bullet"/>
      <w:pStyle w:val="a"/>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239D774B"/>
    <w:multiLevelType w:val="multilevel"/>
    <w:tmpl w:val="BC766C7E"/>
    <w:lvl w:ilvl="0">
      <w:start w:val="1"/>
      <w:numFmt w:val="decimal"/>
      <w:pStyle w:val="a0"/>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A24584D"/>
    <w:multiLevelType w:val="hybridMultilevel"/>
    <w:tmpl w:val="05F4A44E"/>
    <w:lvl w:ilvl="0" w:tplc="E612D9AE">
      <w:start w:val="1"/>
      <w:numFmt w:val="bullet"/>
      <w:pStyle w:val="a1"/>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3727BC"/>
    <w:multiLevelType w:val="hybridMultilevel"/>
    <w:tmpl w:val="135C02D0"/>
    <w:lvl w:ilvl="0" w:tplc="A19C6CDA">
      <w:start w:val="1"/>
      <w:numFmt w:val="decimal"/>
      <w:pStyle w:val="a2"/>
      <w:lvlText w:val="Таблица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DBB7657"/>
    <w:multiLevelType w:val="hybridMultilevel"/>
    <w:tmpl w:val="48B6C0E4"/>
    <w:lvl w:ilvl="0" w:tplc="7BF29560">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9836F78"/>
    <w:multiLevelType w:val="hybridMultilevel"/>
    <w:tmpl w:val="91644212"/>
    <w:lvl w:ilvl="0" w:tplc="3A10F076">
      <w:start w:val="1"/>
      <w:numFmt w:val="decimal"/>
      <w:pStyle w:val="a4"/>
      <w:lvlText w:val="Таблица %1 - "/>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89922AC"/>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652A5619"/>
    <w:multiLevelType w:val="hybridMultilevel"/>
    <w:tmpl w:val="E3DC0BE2"/>
    <w:lvl w:ilvl="0" w:tplc="1B7E3B14">
      <w:start w:val="1"/>
      <w:numFmt w:val="decimal"/>
      <w:pStyle w:val="a5"/>
      <w:lvlText w:val="Рисунок %1. -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6AF22B2"/>
    <w:multiLevelType w:val="multilevel"/>
    <w:tmpl w:val="64DE1302"/>
    <w:lvl w:ilvl="0">
      <w:start w:val="1"/>
      <w:numFmt w:val="decimal"/>
      <w:pStyle w:val="a6"/>
      <w:suff w:val="space"/>
      <w:lvlText w:val="%1"/>
      <w:lvlJc w:val="left"/>
      <w:pPr>
        <w:ind w:left="930" w:hanging="363"/>
      </w:pPr>
      <w:rPr>
        <w:rFonts w:hint="default"/>
      </w:rPr>
    </w:lvl>
    <w:lvl w:ilvl="1">
      <w:start w:val="1"/>
      <w:numFmt w:val="decimal"/>
      <w:pStyle w:val="a7"/>
      <w:suff w:val="space"/>
      <w:lvlText w:val="%1.%2"/>
      <w:lvlJc w:val="left"/>
      <w:pPr>
        <w:ind w:left="834" w:firstLine="17"/>
      </w:pPr>
      <w:rPr>
        <w:rFonts w:hint="default"/>
      </w:rPr>
    </w:lvl>
    <w:lvl w:ilvl="2">
      <w:start w:val="1"/>
      <w:numFmt w:val="decimal"/>
      <w:pStyle w:val="a8"/>
      <w:suff w:val="space"/>
      <w:lvlText w:val="%1.%2.%3"/>
      <w:lvlJc w:val="left"/>
      <w:pPr>
        <w:ind w:left="658" w:firstLine="83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8093D22"/>
    <w:multiLevelType w:val="hybridMultilevel"/>
    <w:tmpl w:val="AB8237D2"/>
    <w:lvl w:ilvl="0" w:tplc="BD8065DC">
      <w:start w:val="1"/>
      <w:numFmt w:val="decimal"/>
      <w:pStyle w:val="a9"/>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7"/>
  </w:num>
  <w:num w:numId="3">
    <w:abstractNumId w:val="1"/>
  </w:num>
  <w:num w:numId="4">
    <w:abstractNumId w:val="6"/>
  </w:num>
  <w:num w:numId="5">
    <w:abstractNumId w:val="8"/>
  </w:num>
  <w:num w:numId="6">
    <w:abstractNumId w:val="3"/>
  </w:num>
  <w:num w:numId="7">
    <w:abstractNumId w:val="2"/>
  </w:num>
  <w:num w:numId="8">
    <w:abstractNumId w:val="9"/>
  </w:num>
  <w:num w:numId="9">
    <w:abstractNumId w:val="4"/>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AC6"/>
    <w:rsid w:val="00012FB7"/>
    <w:rsid w:val="00013999"/>
    <w:rsid w:val="000212BA"/>
    <w:rsid w:val="00021D43"/>
    <w:rsid w:val="00025EFD"/>
    <w:rsid w:val="000315A3"/>
    <w:rsid w:val="000323D1"/>
    <w:rsid w:val="00041BF6"/>
    <w:rsid w:val="0004514C"/>
    <w:rsid w:val="00055194"/>
    <w:rsid w:val="00060341"/>
    <w:rsid w:val="0006035E"/>
    <w:rsid w:val="000609B5"/>
    <w:rsid w:val="0007120A"/>
    <w:rsid w:val="00081941"/>
    <w:rsid w:val="00090E7C"/>
    <w:rsid w:val="000A7C7A"/>
    <w:rsid w:val="000B4F64"/>
    <w:rsid w:val="000C3BFA"/>
    <w:rsid w:val="000D2BFF"/>
    <w:rsid w:val="000D6935"/>
    <w:rsid w:val="000F5AC6"/>
    <w:rsid w:val="0011098B"/>
    <w:rsid w:val="00111698"/>
    <w:rsid w:val="001213A2"/>
    <w:rsid w:val="00134ADA"/>
    <w:rsid w:val="00135E2D"/>
    <w:rsid w:val="00150233"/>
    <w:rsid w:val="00154392"/>
    <w:rsid w:val="0015555E"/>
    <w:rsid w:val="00156087"/>
    <w:rsid w:val="001564B8"/>
    <w:rsid w:val="001705E2"/>
    <w:rsid w:val="001848C0"/>
    <w:rsid w:val="00196AC9"/>
    <w:rsid w:val="001A4CEE"/>
    <w:rsid w:val="001B61B8"/>
    <w:rsid w:val="001B6E6D"/>
    <w:rsid w:val="001C1F03"/>
    <w:rsid w:val="001D1AFD"/>
    <w:rsid w:val="001D215F"/>
    <w:rsid w:val="001E2E33"/>
    <w:rsid w:val="001E514E"/>
    <w:rsid w:val="001E5BC7"/>
    <w:rsid w:val="001F0F57"/>
    <w:rsid w:val="002016C0"/>
    <w:rsid w:val="00204273"/>
    <w:rsid w:val="00213C22"/>
    <w:rsid w:val="0023410C"/>
    <w:rsid w:val="0024314A"/>
    <w:rsid w:val="0024644B"/>
    <w:rsid w:val="00247BE2"/>
    <w:rsid w:val="00262B2B"/>
    <w:rsid w:val="00266163"/>
    <w:rsid w:val="00267DF5"/>
    <w:rsid w:val="002743DD"/>
    <w:rsid w:val="00283B11"/>
    <w:rsid w:val="0029198A"/>
    <w:rsid w:val="002B32BB"/>
    <w:rsid w:val="002B3FED"/>
    <w:rsid w:val="002C7FC0"/>
    <w:rsid w:val="0030293C"/>
    <w:rsid w:val="003365E1"/>
    <w:rsid w:val="0036117A"/>
    <w:rsid w:val="00362045"/>
    <w:rsid w:val="00367DBB"/>
    <w:rsid w:val="003720E1"/>
    <w:rsid w:val="003879E0"/>
    <w:rsid w:val="0039710C"/>
    <w:rsid w:val="003A4B94"/>
    <w:rsid w:val="003B0405"/>
    <w:rsid w:val="003B19AA"/>
    <w:rsid w:val="003B2E85"/>
    <w:rsid w:val="003C158A"/>
    <w:rsid w:val="003D038D"/>
    <w:rsid w:val="003D0B7B"/>
    <w:rsid w:val="003F28FA"/>
    <w:rsid w:val="00402262"/>
    <w:rsid w:val="00405976"/>
    <w:rsid w:val="00413159"/>
    <w:rsid w:val="00425F54"/>
    <w:rsid w:val="004265EC"/>
    <w:rsid w:val="004319F3"/>
    <w:rsid w:val="004708CC"/>
    <w:rsid w:val="00484899"/>
    <w:rsid w:val="004848FB"/>
    <w:rsid w:val="00485A1D"/>
    <w:rsid w:val="004B43D7"/>
    <w:rsid w:val="004C260A"/>
    <w:rsid w:val="004C29AE"/>
    <w:rsid w:val="004D0E59"/>
    <w:rsid w:val="004D7537"/>
    <w:rsid w:val="004F675E"/>
    <w:rsid w:val="0050503F"/>
    <w:rsid w:val="005237C4"/>
    <w:rsid w:val="00526DBA"/>
    <w:rsid w:val="0053491F"/>
    <w:rsid w:val="00557C09"/>
    <w:rsid w:val="00572872"/>
    <w:rsid w:val="005742F7"/>
    <w:rsid w:val="00576D1D"/>
    <w:rsid w:val="005810E2"/>
    <w:rsid w:val="00584A3B"/>
    <w:rsid w:val="005875F6"/>
    <w:rsid w:val="005938CE"/>
    <w:rsid w:val="005C7F57"/>
    <w:rsid w:val="005D1E72"/>
    <w:rsid w:val="005F1C62"/>
    <w:rsid w:val="005F463D"/>
    <w:rsid w:val="005F75F7"/>
    <w:rsid w:val="00600AF6"/>
    <w:rsid w:val="0060605D"/>
    <w:rsid w:val="00611F9E"/>
    <w:rsid w:val="00623EA9"/>
    <w:rsid w:val="00630CD3"/>
    <w:rsid w:val="00633C9D"/>
    <w:rsid w:val="00636431"/>
    <w:rsid w:val="006374EF"/>
    <w:rsid w:val="0064149C"/>
    <w:rsid w:val="00645A78"/>
    <w:rsid w:val="00655575"/>
    <w:rsid w:val="00686743"/>
    <w:rsid w:val="0069136C"/>
    <w:rsid w:val="006965D5"/>
    <w:rsid w:val="006A16F5"/>
    <w:rsid w:val="006A5F22"/>
    <w:rsid w:val="006B0276"/>
    <w:rsid w:val="006B3237"/>
    <w:rsid w:val="006C7C90"/>
    <w:rsid w:val="006E79D7"/>
    <w:rsid w:val="006E7C14"/>
    <w:rsid w:val="00703036"/>
    <w:rsid w:val="00707AA2"/>
    <w:rsid w:val="00726604"/>
    <w:rsid w:val="00730391"/>
    <w:rsid w:val="00741514"/>
    <w:rsid w:val="00742369"/>
    <w:rsid w:val="007464F7"/>
    <w:rsid w:val="007513DD"/>
    <w:rsid w:val="00757002"/>
    <w:rsid w:val="00763163"/>
    <w:rsid w:val="00774D7F"/>
    <w:rsid w:val="0078373F"/>
    <w:rsid w:val="007A29EC"/>
    <w:rsid w:val="007B2CEA"/>
    <w:rsid w:val="007D2789"/>
    <w:rsid w:val="007F5078"/>
    <w:rsid w:val="00803B86"/>
    <w:rsid w:val="00810194"/>
    <w:rsid w:val="00811C32"/>
    <w:rsid w:val="00812078"/>
    <w:rsid w:val="00815552"/>
    <w:rsid w:val="00816B96"/>
    <w:rsid w:val="0081723D"/>
    <w:rsid w:val="00821005"/>
    <w:rsid w:val="00823DBF"/>
    <w:rsid w:val="00827A24"/>
    <w:rsid w:val="008434E6"/>
    <w:rsid w:val="00843C63"/>
    <w:rsid w:val="00844655"/>
    <w:rsid w:val="0084790E"/>
    <w:rsid w:val="00865813"/>
    <w:rsid w:val="0086770E"/>
    <w:rsid w:val="00872A57"/>
    <w:rsid w:val="00883698"/>
    <w:rsid w:val="0088699C"/>
    <w:rsid w:val="008904BA"/>
    <w:rsid w:val="00893880"/>
    <w:rsid w:val="008B65AD"/>
    <w:rsid w:val="008C6589"/>
    <w:rsid w:val="008E6A4C"/>
    <w:rsid w:val="008F25FD"/>
    <w:rsid w:val="008F3EB9"/>
    <w:rsid w:val="0090125F"/>
    <w:rsid w:val="00902C19"/>
    <w:rsid w:val="00916194"/>
    <w:rsid w:val="009277B5"/>
    <w:rsid w:val="00951CC3"/>
    <w:rsid w:val="00956949"/>
    <w:rsid w:val="0095709C"/>
    <w:rsid w:val="00957AB3"/>
    <w:rsid w:val="009655F3"/>
    <w:rsid w:val="00980119"/>
    <w:rsid w:val="00980660"/>
    <w:rsid w:val="00983EE1"/>
    <w:rsid w:val="009852AA"/>
    <w:rsid w:val="0098653A"/>
    <w:rsid w:val="009912F2"/>
    <w:rsid w:val="009A4940"/>
    <w:rsid w:val="009B5165"/>
    <w:rsid w:val="009C2EDB"/>
    <w:rsid w:val="009C54FE"/>
    <w:rsid w:val="009C7508"/>
    <w:rsid w:val="009E05B7"/>
    <w:rsid w:val="009F2117"/>
    <w:rsid w:val="009F3737"/>
    <w:rsid w:val="00A0044E"/>
    <w:rsid w:val="00A02A29"/>
    <w:rsid w:val="00A118D6"/>
    <w:rsid w:val="00A12383"/>
    <w:rsid w:val="00A26312"/>
    <w:rsid w:val="00A472CB"/>
    <w:rsid w:val="00A5424C"/>
    <w:rsid w:val="00A57CE9"/>
    <w:rsid w:val="00A628BE"/>
    <w:rsid w:val="00A633C9"/>
    <w:rsid w:val="00A6794C"/>
    <w:rsid w:val="00A70D61"/>
    <w:rsid w:val="00A86E8C"/>
    <w:rsid w:val="00AA310F"/>
    <w:rsid w:val="00AA358A"/>
    <w:rsid w:val="00AB2332"/>
    <w:rsid w:val="00AB2A46"/>
    <w:rsid w:val="00AB7BF7"/>
    <w:rsid w:val="00AC37DF"/>
    <w:rsid w:val="00AC52F7"/>
    <w:rsid w:val="00AE2212"/>
    <w:rsid w:val="00AF0845"/>
    <w:rsid w:val="00B0302B"/>
    <w:rsid w:val="00B20A5F"/>
    <w:rsid w:val="00B26F3F"/>
    <w:rsid w:val="00B40998"/>
    <w:rsid w:val="00B422A3"/>
    <w:rsid w:val="00B43AB3"/>
    <w:rsid w:val="00B45B79"/>
    <w:rsid w:val="00B66177"/>
    <w:rsid w:val="00B66E53"/>
    <w:rsid w:val="00B711FD"/>
    <w:rsid w:val="00B76999"/>
    <w:rsid w:val="00BA4170"/>
    <w:rsid w:val="00BA7FCB"/>
    <w:rsid w:val="00BB2EF7"/>
    <w:rsid w:val="00BB4FA2"/>
    <w:rsid w:val="00BE0FF3"/>
    <w:rsid w:val="00BF155A"/>
    <w:rsid w:val="00BF38B8"/>
    <w:rsid w:val="00BF4FD9"/>
    <w:rsid w:val="00C14811"/>
    <w:rsid w:val="00C201D8"/>
    <w:rsid w:val="00C22C2C"/>
    <w:rsid w:val="00C40BA7"/>
    <w:rsid w:val="00C45858"/>
    <w:rsid w:val="00C65068"/>
    <w:rsid w:val="00C835DC"/>
    <w:rsid w:val="00C91E1F"/>
    <w:rsid w:val="00C97B61"/>
    <w:rsid w:val="00CA20B2"/>
    <w:rsid w:val="00CB6466"/>
    <w:rsid w:val="00CC51A4"/>
    <w:rsid w:val="00CD16A7"/>
    <w:rsid w:val="00CD40F6"/>
    <w:rsid w:val="00CF5259"/>
    <w:rsid w:val="00CF64DB"/>
    <w:rsid w:val="00CF6A6A"/>
    <w:rsid w:val="00D06CC6"/>
    <w:rsid w:val="00D1389D"/>
    <w:rsid w:val="00D1539A"/>
    <w:rsid w:val="00D320E2"/>
    <w:rsid w:val="00D50F4C"/>
    <w:rsid w:val="00D557B6"/>
    <w:rsid w:val="00D5769E"/>
    <w:rsid w:val="00D6019A"/>
    <w:rsid w:val="00D625DC"/>
    <w:rsid w:val="00D653B9"/>
    <w:rsid w:val="00D67318"/>
    <w:rsid w:val="00D84F4B"/>
    <w:rsid w:val="00DA416E"/>
    <w:rsid w:val="00DB3E3B"/>
    <w:rsid w:val="00DB4D6D"/>
    <w:rsid w:val="00DC2ECD"/>
    <w:rsid w:val="00DD3995"/>
    <w:rsid w:val="00DE697C"/>
    <w:rsid w:val="00DF0448"/>
    <w:rsid w:val="00DF07CB"/>
    <w:rsid w:val="00DF4B00"/>
    <w:rsid w:val="00E01EA2"/>
    <w:rsid w:val="00E20753"/>
    <w:rsid w:val="00E24F6A"/>
    <w:rsid w:val="00E35B1D"/>
    <w:rsid w:val="00E51506"/>
    <w:rsid w:val="00E51823"/>
    <w:rsid w:val="00E5186F"/>
    <w:rsid w:val="00E659E5"/>
    <w:rsid w:val="00E87E18"/>
    <w:rsid w:val="00E92ED5"/>
    <w:rsid w:val="00EA6B19"/>
    <w:rsid w:val="00EB204E"/>
    <w:rsid w:val="00EC1405"/>
    <w:rsid w:val="00EE27E7"/>
    <w:rsid w:val="00EF2949"/>
    <w:rsid w:val="00F0376B"/>
    <w:rsid w:val="00F046BD"/>
    <w:rsid w:val="00F06A51"/>
    <w:rsid w:val="00F20A67"/>
    <w:rsid w:val="00F679B7"/>
    <w:rsid w:val="00F7302D"/>
    <w:rsid w:val="00F7503F"/>
    <w:rsid w:val="00F93F2A"/>
    <w:rsid w:val="00F9593A"/>
    <w:rsid w:val="00FA2EF0"/>
    <w:rsid w:val="00FA3BD6"/>
    <w:rsid w:val="00FA6D8A"/>
    <w:rsid w:val="00FC57F8"/>
    <w:rsid w:val="00FC5E14"/>
    <w:rsid w:val="00FF22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502BF"/>
  <w15:chartTrackingRefBased/>
  <w15:docId w15:val="{47938AA2-A997-4627-8CD6-D1E62AE35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rsid w:val="001E514E"/>
    <w:pPr>
      <w:spacing w:after="200" w:line="276" w:lineRule="auto"/>
    </w:pPr>
    <w:rPr>
      <w:rFonts w:ascii="Calibri" w:eastAsia="Times New Roman" w:hAnsi="Calibri" w:cs="Times New Roman"/>
      <w:szCs w:val="20"/>
      <w:lang w:eastAsia="ru-RU"/>
    </w:rPr>
  </w:style>
  <w:style w:type="paragraph" w:styleId="1">
    <w:name w:val="heading 1"/>
    <w:basedOn w:val="aa"/>
    <w:next w:val="aa"/>
    <w:link w:val="10"/>
    <w:uiPriority w:val="9"/>
    <w:qFormat/>
    <w:rsid w:val="001E514E"/>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a"/>
    <w:next w:val="aa"/>
    <w:link w:val="20"/>
    <w:uiPriority w:val="9"/>
    <w:semiHidden/>
    <w:unhideWhenUsed/>
    <w:qFormat/>
    <w:rsid w:val="001E514E"/>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a"/>
    <w:next w:val="aa"/>
    <w:link w:val="30"/>
    <w:uiPriority w:val="9"/>
    <w:unhideWhenUsed/>
    <w:qFormat/>
    <w:rsid w:val="001E514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a"/>
    <w:next w:val="aa"/>
    <w:link w:val="40"/>
    <w:uiPriority w:val="9"/>
    <w:semiHidden/>
    <w:unhideWhenUsed/>
    <w:qFormat/>
    <w:rsid w:val="001E514E"/>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a"/>
    <w:next w:val="aa"/>
    <w:link w:val="50"/>
    <w:uiPriority w:val="9"/>
    <w:semiHidden/>
    <w:unhideWhenUsed/>
    <w:qFormat/>
    <w:rsid w:val="001E514E"/>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a"/>
    <w:next w:val="aa"/>
    <w:link w:val="60"/>
    <w:uiPriority w:val="9"/>
    <w:semiHidden/>
    <w:unhideWhenUsed/>
    <w:qFormat/>
    <w:rsid w:val="001E514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a"/>
    <w:next w:val="aa"/>
    <w:link w:val="70"/>
    <w:uiPriority w:val="9"/>
    <w:semiHidden/>
    <w:unhideWhenUsed/>
    <w:qFormat/>
    <w:rsid w:val="001E514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a"/>
    <w:next w:val="aa"/>
    <w:link w:val="80"/>
    <w:uiPriority w:val="9"/>
    <w:semiHidden/>
    <w:unhideWhenUsed/>
    <w:qFormat/>
    <w:rsid w:val="001E514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a"/>
    <w:next w:val="aa"/>
    <w:link w:val="90"/>
    <w:uiPriority w:val="9"/>
    <w:semiHidden/>
    <w:unhideWhenUsed/>
    <w:qFormat/>
    <w:rsid w:val="001E514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
    <w:name w:val="Default Paragraph Font"/>
    <w:uiPriority w:val="1"/>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30">
    <w:name w:val="Заголовок 3 Знак"/>
    <w:basedOn w:val="ab"/>
    <w:link w:val="3"/>
    <w:uiPriority w:val="9"/>
    <w:rsid w:val="001E514E"/>
    <w:rPr>
      <w:rFonts w:asciiTheme="majorHAnsi" w:eastAsiaTheme="majorEastAsia" w:hAnsiTheme="majorHAnsi" w:cstheme="majorBidi"/>
      <w:color w:val="1F3763" w:themeColor="accent1" w:themeShade="7F"/>
      <w:sz w:val="24"/>
      <w:szCs w:val="24"/>
      <w:lang w:eastAsia="ru-RU"/>
    </w:rPr>
  </w:style>
  <w:style w:type="character" w:styleId="ae">
    <w:name w:val="Hyperlink"/>
    <w:basedOn w:val="ab"/>
    <w:uiPriority w:val="99"/>
    <w:rsid w:val="001E514E"/>
    <w:rPr>
      <w:color w:val="0000FF"/>
      <w:u w:val="single"/>
    </w:rPr>
  </w:style>
  <w:style w:type="paragraph" w:styleId="11">
    <w:name w:val="toc 1"/>
    <w:basedOn w:val="aa"/>
    <w:next w:val="aa"/>
    <w:autoRedefine/>
    <w:uiPriority w:val="39"/>
    <w:unhideWhenUsed/>
    <w:rsid w:val="001E514E"/>
    <w:pPr>
      <w:spacing w:after="100"/>
    </w:pPr>
  </w:style>
  <w:style w:type="paragraph" w:styleId="21">
    <w:name w:val="toc 2"/>
    <w:basedOn w:val="aa"/>
    <w:next w:val="aa"/>
    <w:autoRedefine/>
    <w:uiPriority w:val="39"/>
    <w:unhideWhenUsed/>
    <w:rsid w:val="001E514E"/>
    <w:pPr>
      <w:spacing w:after="100"/>
      <w:ind w:left="220"/>
    </w:pPr>
  </w:style>
  <w:style w:type="paragraph" w:styleId="31">
    <w:name w:val="toc 3"/>
    <w:basedOn w:val="aa"/>
    <w:next w:val="aa"/>
    <w:autoRedefine/>
    <w:uiPriority w:val="39"/>
    <w:unhideWhenUsed/>
    <w:rsid w:val="001E514E"/>
    <w:pPr>
      <w:spacing w:after="100"/>
      <w:ind w:left="440"/>
    </w:pPr>
  </w:style>
  <w:style w:type="paragraph" w:styleId="af">
    <w:name w:val="List Paragraph"/>
    <w:basedOn w:val="aa"/>
    <w:uiPriority w:val="34"/>
    <w:qFormat/>
    <w:rsid w:val="001E514E"/>
    <w:pPr>
      <w:ind w:left="720"/>
      <w:contextualSpacing/>
    </w:pPr>
  </w:style>
  <w:style w:type="paragraph" w:styleId="af0">
    <w:name w:val="Normal (Web)"/>
    <w:basedOn w:val="aa"/>
    <w:uiPriority w:val="99"/>
    <w:unhideWhenUsed/>
    <w:rsid w:val="00362045"/>
    <w:pPr>
      <w:spacing w:before="100" w:beforeAutospacing="1" w:after="100" w:afterAutospacing="1" w:line="240" w:lineRule="auto"/>
    </w:pPr>
    <w:rPr>
      <w:rFonts w:ascii="Times New Roman" w:hAnsi="Times New Roman"/>
      <w:sz w:val="24"/>
      <w:szCs w:val="24"/>
    </w:rPr>
  </w:style>
  <w:style w:type="character" w:styleId="af1">
    <w:name w:val="Placeholder Text"/>
    <w:basedOn w:val="ab"/>
    <w:uiPriority w:val="99"/>
    <w:semiHidden/>
    <w:rsid w:val="00B66E53"/>
    <w:rPr>
      <w:color w:val="808080"/>
    </w:rPr>
  </w:style>
  <w:style w:type="character" w:styleId="af2">
    <w:name w:val="Strong"/>
    <w:basedOn w:val="ab"/>
    <w:uiPriority w:val="22"/>
    <w:qFormat/>
    <w:rsid w:val="00CF5259"/>
    <w:rPr>
      <w:b/>
      <w:bCs/>
    </w:rPr>
  </w:style>
  <w:style w:type="character" w:styleId="af3">
    <w:name w:val="FollowedHyperlink"/>
    <w:basedOn w:val="ab"/>
    <w:uiPriority w:val="99"/>
    <w:semiHidden/>
    <w:unhideWhenUsed/>
    <w:rsid w:val="00893880"/>
    <w:rPr>
      <w:color w:val="954F72" w:themeColor="followedHyperlink"/>
      <w:u w:val="single"/>
    </w:rPr>
  </w:style>
  <w:style w:type="paragraph" w:styleId="af4">
    <w:name w:val="header"/>
    <w:basedOn w:val="aa"/>
    <w:link w:val="af5"/>
    <w:uiPriority w:val="99"/>
    <w:unhideWhenUsed/>
    <w:rsid w:val="001E514E"/>
    <w:pPr>
      <w:tabs>
        <w:tab w:val="center" w:pos="4677"/>
        <w:tab w:val="right" w:pos="9355"/>
      </w:tabs>
      <w:spacing w:after="0" w:line="240" w:lineRule="auto"/>
    </w:pPr>
  </w:style>
  <w:style w:type="character" w:customStyle="1" w:styleId="af5">
    <w:name w:val="Верхний колонтитул Знак"/>
    <w:basedOn w:val="ab"/>
    <w:link w:val="af4"/>
    <w:uiPriority w:val="99"/>
    <w:rsid w:val="001E514E"/>
    <w:rPr>
      <w:rFonts w:ascii="Calibri" w:eastAsia="Times New Roman" w:hAnsi="Calibri" w:cs="Times New Roman"/>
      <w:szCs w:val="20"/>
      <w:lang w:eastAsia="ru-RU"/>
    </w:rPr>
  </w:style>
  <w:style w:type="paragraph" w:styleId="af6">
    <w:name w:val="footer"/>
    <w:basedOn w:val="aa"/>
    <w:link w:val="af7"/>
    <w:uiPriority w:val="99"/>
    <w:unhideWhenUsed/>
    <w:rsid w:val="001E514E"/>
    <w:pPr>
      <w:tabs>
        <w:tab w:val="center" w:pos="4677"/>
        <w:tab w:val="right" w:pos="9355"/>
      </w:tabs>
      <w:spacing w:after="0" w:line="240" w:lineRule="auto"/>
    </w:pPr>
  </w:style>
  <w:style w:type="character" w:customStyle="1" w:styleId="af7">
    <w:name w:val="Нижний колонтитул Знак"/>
    <w:basedOn w:val="ab"/>
    <w:link w:val="af6"/>
    <w:uiPriority w:val="99"/>
    <w:rsid w:val="001E514E"/>
    <w:rPr>
      <w:rFonts w:ascii="Calibri" w:eastAsia="Times New Roman" w:hAnsi="Calibri" w:cs="Times New Roman"/>
      <w:szCs w:val="20"/>
      <w:lang w:eastAsia="ru-RU"/>
    </w:rPr>
  </w:style>
  <w:style w:type="character" w:customStyle="1" w:styleId="10">
    <w:name w:val="Заголовок 1 Знак"/>
    <w:basedOn w:val="ab"/>
    <w:link w:val="1"/>
    <w:uiPriority w:val="9"/>
    <w:rsid w:val="001E514E"/>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b"/>
    <w:link w:val="2"/>
    <w:uiPriority w:val="9"/>
    <w:semiHidden/>
    <w:rsid w:val="001E514E"/>
    <w:rPr>
      <w:rFonts w:asciiTheme="majorHAnsi" w:eastAsiaTheme="majorEastAsia" w:hAnsiTheme="majorHAnsi" w:cstheme="majorBidi"/>
      <w:color w:val="2F5496" w:themeColor="accent1" w:themeShade="BF"/>
      <w:sz w:val="26"/>
      <w:szCs w:val="26"/>
      <w:lang w:eastAsia="ru-RU"/>
    </w:rPr>
  </w:style>
  <w:style w:type="character" w:customStyle="1" w:styleId="40">
    <w:name w:val="Заголовок 4 Знак"/>
    <w:basedOn w:val="ab"/>
    <w:link w:val="4"/>
    <w:uiPriority w:val="9"/>
    <w:semiHidden/>
    <w:rsid w:val="001E514E"/>
    <w:rPr>
      <w:rFonts w:asciiTheme="majorHAnsi" w:eastAsiaTheme="majorEastAsia" w:hAnsiTheme="majorHAnsi" w:cstheme="majorBidi"/>
      <w:i/>
      <w:iCs/>
      <w:color w:val="2F5496" w:themeColor="accent1" w:themeShade="BF"/>
      <w:szCs w:val="20"/>
      <w:lang w:eastAsia="ru-RU"/>
    </w:rPr>
  </w:style>
  <w:style w:type="character" w:customStyle="1" w:styleId="50">
    <w:name w:val="Заголовок 5 Знак"/>
    <w:basedOn w:val="ab"/>
    <w:link w:val="5"/>
    <w:uiPriority w:val="9"/>
    <w:semiHidden/>
    <w:rsid w:val="001E514E"/>
    <w:rPr>
      <w:rFonts w:asciiTheme="majorHAnsi" w:eastAsiaTheme="majorEastAsia" w:hAnsiTheme="majorHAnsi" w:cstheme="majorBidi"/>
      <w:color w:val="2F5496" w:themeColor="accent1" w:themeShade="BF"/>
      <w:szCs w:val="20"/>
      <w:lang w:eastAsia="ru-RU"/>
    </w:rPr>
  </w:style>
  <w:style w:type="character" w:customStyle="1" w:styleId="60">
    <w:name w:val="Заголовок 6 Знак"/>
    <w:basedOn w:val="ab"/>
    <w:link w:val="6"/>
    <w:uiPriority w:val="9"/>
    <w:semiHidden/>
    <w:rsid w:val="001E514E"/>
    <w:rPr>
      <w:rFonts w:asciiTheme="majorHAnsi" w:eastAsiaTheme="majorEastAsia" w:hAnsiTheme="majorHAnsi" w:cstheme="majorBidi"/>
      <w:color w:val="1F3763" w:themeColor="accent1" w:themeShade="7F"/>
      <w:szCs w:val="20"/>
      <w:lang w:eastAsia="ru-RU"/>
    </w:rPr>
  </w:style>
  <w:style w:type="character" w:customStyle="1" w:styleId="70">
    <w:name w:val="Заголовок 7 Знак"/>
    <w:basedOn w:val="ab"/>
    <w:link w:val="7"/>
    <w:uiPriority w:val="9"/>
    <w:semiHidden/>
    <w:rsid w:val="001E514E"/>
    <w:rPr>
      <w:rFonts w:asciiTheme="majorHAnsi" w:eastAsiaTheme="majorEastAsia" w:hAnsiTheme="majorHAnsi" w:cstheme="majorBidi"/>
      <w:i/>
      <w:iCs/>
      <w:color w:val="1F3763" w:themeColor="accent1" w:themeShade="7F"/>
      <w:szCs w:val="20"/>
      <w:lang w:eastAsia="ru-RU"/>
    </w:rPr>
  </w:style>
  <w:style w:type="character" w:customStyle="1" w:styleId="80">
    <w:name w:val="Заголовок 8 Знак"/>
    <w:basedOn w:val="ab"/>
    <w:link w:val="8"/>
    <w:uiPriority w:val="9"/>
    <w:semiHidden/>
    <w:rsid w:val="001E514E"/>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b"/>
    <w:link w:val="9"/>
    <w:uiPriority w:val="9"/>
    <w:semiHidden/>
    <w:rsid w:val="001E514E"/>
    <w:rPr>
      <w:rFonts w:asciiTheme="majorHAnsi" w:eastAsiaTheme="majorEastAsia" w:hAnsiTheme="majorHAnsi" w:cstheme="majorBidi"/>
      <w:i/>
      <w:iCs/>
      <w:color w:val="272727" w:themeColor="text1" w:themeTint="D8"/>
      <w:sz w:val="21"/>
      <w:szCs w:val="21"/>
      <w:lang w:eastAsia="ru-RU"/>
    </w:rPr>
  </w:style>
  <w:style w:type="character" w:styleId="af8">
    <w:name w:val="line number"/>
    <w:basedOn w:val="ab"/>
    <w:semiHidden/>
    <w:rsid w:val="001E514E"/>
  </w:style>
  <w:style w:type="table" w:styleId="12">
    <w:name w:val="Table Simple 1"/>
    <w:basedOn w:val="ac"/>
    <w:rsid w:val="001E514E"/>
    <w:pPr>
      <w:spacing w:after="200" w:line="276" w:lineRule="auto"/>
    </w:pPr>
    <w:rPr>
      <w:rFonts w:ascii="Calibri" w:eastAsia="Times New Roman" w:hAnsi="Calibri" w:cs="Times New Roman"/>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2">
    <w:name w:val="Основной текст 2 Знак"/>
    <w:aliases w:val="маркерованный список1 Знак"/>
    <w:basedOn w:val="ab"/>
    <w:link w:val="23"/>
    <w:uiPriority w:val="99"/>
    <w:semiHidden/>
    <w:locked/>
    <w:rsid w:val="001E514E"/>
    <w:rPr>
      <w:sz w:val="24"/>
      <w:szCs w:val="24"/>
      <w:lang w:val="x-none" w:eastAsia="x-none"/>
    </w:rPr>
  </w:style>
  <w:style w:type="paragraph" w:styleId="23">
    <w:name w:val="Body Text 2"/>
    <w:aliases w:val="маркерованный список1"/>
    <w:basedOn w:val="aa"/>
    <w:link w:val="22"/>
    <w:uiPriority w:val="99"/>
    <w:semiHidden/>
    <w:unhideWhenUsed/>
    <w:rsid w:val="001E514E"/>
    <w:pPr>
      <w:spacing w:after="120" w:line="480" w:lineRule="auto"/>
      <w:ind w:firstLine="709"/>
      <w:jc w:val="both"/>
    </w:pPr>
    <w:rPr>
      <w:rFonts w:asciiTheme="minorHAnsi" w:eastAsiaTheme="minorHAnsi" w:hAnsiTheme="minorHAnsi" w:cstheme="minorBidi"/>
      <w:sz w:val="24"/>
      <w:szCs w:val="24"/>
      <w:lang w:val="x-none" w:eastAsia="x-none"/>
    </w:rPr>
  </w:style>
  <w:style w:type="character" w:customStyle="1" w:styleId="210">
    <w:name w:val="Основной текст 2 Знак1"/>
    <w:basedOn w:val="ab"/>
    <w:uiPriority w:val="99"/>
    <w:semiHidden/>
    <w:rsid w:val="001E514E"/>
  </w:style>
  <w:style w:type="paragraph" w:customStyle="1" w:styleId="af9">
    <w:name w:val="Титульный лист"/>
    <w:basedOn w:val="afa"/>
    <w:uiPriority w:val="99"/>
    <w:rsid w:val="001E514E"/>
    <w:pPr>
      <w:contextualSpacing/>
      <w:jc w:val="center"/>
      <w:outlineLvl w:val="0"/>
    </w:pPr>
    <w:rPr>
      <w:rFonts w:ascii="Arial" w:hAnsi="Arial" w:cs="Arial"/>
      <w:sz w:val="24"/>
      <w:szCs w:val="24"/>
    </w:rPr>
  </w:style>
  <w:style w:type="paragraph" w:customStyle="1" w:styleId="24">
    <w:name w:val="титульный2"/>
    <w:basedOn w:val="afa"/>
    <w:uiPriority w:val="99"/>
    <w:rsid w:val="001E514E"/>
    <w:pPr>
      <w:spacing w:before="240" w:after="240" w:line="360" w:lineRule="auto"/>
      <w:jc w:val="center"/>
      <w:outlineLvl w:val="0"/>
    </w:pPr>
    <w:rPr>
      <w:rFonts w:ascii="Arial" w:hAnsi="Arial" w:cs="Arial"/>
      <w:i/>
      <w:sz w:val="24"/>
      <w:szCs w:val="24"/>
    </w:rPr>
  </w:style>
  <w:style w:type="paragraph" w:styleId="afa">
    <w:name w:val="Plain Text"/>
    <w:basedOn w:val="aa"/>
    <w:link w:val="afb"/>
    <w:uiPriority w:val="99"/>
    <w:semiHidden/>
    <w:unhideWhenUsed/>
    <w:rsid w:val="001E514E"/>
    <w:pPr>
      <w:spacing w:after="0" w:line="240" w:lineRule="auto"/>
    </w:pPr>
    <w:rPr>
      <w:rFonts w:ascii="Consolas" w:hAnsi="Consolas"/>
      <w:sz w:val="21"/>
      <w:szCs w:val="21"/>
    </w:rPr>
  </w:style>
  <w:style w:type="character" w:customStyle="1" w:styleId="afb">
    <w:name w:val="Текст Знак"/>
    <w:basedOn w:val="ab"/>
    <w:link w:val="afa"/>
    <w:uiPriority w:val="99"/>
    <w:semiHidden/>
    <w:rsid w:val="001E514E"/>
    <w:rPr>
      <w:rFonts w:ascii="Consolas" w:eastAsia="Times New Roman" w:hAnsi="Consolas" w:cs="Times New Roman"/>
      <w:sz w:val="21"/>
      <w:szCs w:val="21"/>
      <w:lang w:eastAsia="ru-RU"/>
    </w:rPr>
  </w:style>
  <w:style w:type="paragraph" w:customStyle="1" w:styleId="afc">
    <w:name w:val="Введение/Заключение"/>
    <w:basedOn w:val="afd"/>
    <w:autoRedefine/>
    <w:qFormat/>
    <w:rsid w:val="0086770E"/>
    <w:pPr>
      <w:spacing w:before="240"/>
      <w:jc w:val="center"/>
    </w:pPr>
    <w:rPr>
      <w:b/>
      <w:color w:val="000000" w:themeColor="text1"/>
      <w:sz w:val="32"/>
    </w:rPr>
  </w:style>
  <w:style w:type="paragraph" w:customStyle="1" w:styleId="afd">
    <w:name w:val="Текст курсовой"/>
    <w:basedOn w:val="aa"/>
    <w:link w:val="afe"/>
    <w:autoRedefine/>
    <w:qFormat/>
    <w:rsid w:val="00AA358A"/>
    <w:pPr>
      <w:spacing w:after="0" w:line="360" w:lineRule="auto"/>
      <w:jc w:val="both"/>
    </w:pPr>
    <w:rPr>
      <w:rFonts w:ascii="Times New Roman" w:hAnsi="Times New Roman"/>
      <w:sz w:val="28"/>
      <w:szCs w:val="28"/>
    </w:rPr>
  </w:style>
  <w:style w:type="paragraph" w:customStyle="1" w:styleId="a7">
    <w:name w:val="Название Параграфа"/>
    <w:basedOn w:val="aa"/>
    <w:autoRedefine/>
    <w:qFormat/>
    <w:rsid w:val="00F7302D"/>
    <w:pPr>
      <w:numPr>
        <w:ilvl w:val="1"/>
        <w:numId w:val="5"/>
      </w:numPr>
      <w:spacing w:line="240" w:lineRule="auto"/>
    </w:pPr>
    <w:rPr>
      <w:rFonts w:ascii="Times New Roman" w:hAnsi="Times New Roman"/>
      <w:b/>
      <w:sz w:val="28"/>
    </w:rPr>
  </w:style>
  <w:style w:type="paragraph" w:customStyle="1" w:styleId="aff">
    <w:name w:val="Список использованных источников"/>
    <w:basedOn w:val="afc"/>
    <w:qFormat/>
    <w:rsid w:val="001E514E"/>
  </w:style>
  <w:style w:type="paragraph" w:customStyle="1" w:styleId="aff0">
    <w:name w:val="Содержание"/>
    <w:basedOn w:val="afc"/>
    <w:qFormat/>
    <w:rsid w:val="001E514E"/>
  </w:style>
  <w:style w:type="paragraph" w:customStyle="1" w:styleId="a6">
    <w:name w:val="Название главы"/>
    <w:basedOn w:val="a7"/>
    <w:qFormat/>
    <w:rsid w:val="001E514E"/>
    <w:pPr>
      <w:numPr>
        <w:ilvl w:val="0"/>
      </w:numPr>
    </w:pPr>
  </w:style>
  <w:style w:type="paragraph" w:customStyle="1" w:styleId="a8">
    <w:name w:val="Название Пункта"/>
    <w:basedOn w:val="a7"/>
    <w:qFormat/>
    <w:rsid w:val="001E514E"/>
    <w:pPr>
      <w:numPr>
        <w:ilvl w:val="2"/>
      </w:numPr>
    </w:pPr>
  </w:style>
  <w:style w:type="paragraph" w:customStyle="1" w:styleId="a">
    <w:name w:val="Список для курсовой"/>
    <w:basedOn w:val="afd"/>
    <w:link w:val="aff1"/>
    <w:autoRedefine/>
    <w:qFormat/>
    <w:rsid w:val="00827A24"/>
    <w:pPr>
      <w:numPr>
        <w:numId w:val="1"/>
      </w:numPr>
      <w:ind w:left="1219" w:hanging="357"/>
    </w:pPr>
    <w:rPr>
      <w:color w:val="000000" w:themeColor="text1"/>
    </w:rPr>
  </w:style>
  <w:style w:type="paragraph" w:customStyle="1" w:styleId="a5">
    <w:name w:val="Название рисунка"/>
    <w:basedOn w:val="afd"/>
    <w:autoRedefine/>
    <w:qFormat/>
    <w:rsid w:val="00AB2332"/>
    <w:pPr>
      <w:numPr>
        <w:numId w:val="2"/>
      </w:numPr>
      <w:spacing w:before="240" w:after="240" w:line="240" w:lineRule="auto"/>
      <w:jc w:val="center"/>
    </w:pPr>
    <w:rPr>
      <w:rFonts w:eastAsiaTheme="minorEastAsia"/>
      <w:szCs w:val="32"/>
    </w:rPr>
  </w:style>
  <w:style w:type="character" w:customStyle="1" w:styleId="afe">
    <w:name w:val="Текст курсовой Знак"/>
    <w:basedOn w:val="ab"/>
    <w:link w:val="afd"/>
    <w:rsid w:val="00AA358A"/>
    <w:rPr>
      <w:rFonts w:ascii="Times New Roman" w:eastAsia="Times New Roman" w:hAnsi="Times New Roman" w:cs="Times New Roman"/>
      <w:sz w:val="28"/>
      <w:szCs w:val="28"/>
      <w:lang w:eastAsia="ru-RU"/>
    </w:rPr>
  </w:style>
  <w:style w:type="character" w:customStyle="1" w:styleId="aff1">
    <w:name w:val="Список для курсовой Знак"/>
    <w:basedOn w:val="afe"/>
    <w:link w:val="a"/>
    <w:rsid w:val="00827A24"/>
    <w:rPr>
      <w:rFonts w:ascii="Times New Roman" w:eastAsia="Times New Roman" w:hAnsi="Times New Roman" w:cs="Times New Roman"/>
      <w:color w:val="000000" w:themeColor="text1"/>
      <w:sz w:val="28"/>
      <w:szCs w:val="28"/>
      <w:lang w:eastAsia="ru-RU"/>
    </w:rPr>
  </w:style>
  <w:style w:type="paragraph" w:customStyle="1" w:styleId="aff2">
    <w:name w:val="Код"/>
    <w:basedOn w:val="afd"/>
    <w:autoRedefine/>
    <w:qFormat/>
    <w:rsid w:val="001E514E"/>
    <w:pPr>
      <w:spacing w:after="300"/>
      <w:jc w:val="left"/>
    </w:pPr>
    <w:rPr>
      <w:rFonts w:ascii="Courier New" w:hAnsi="Courier New"/>
      <w:lang w:val="en-US"/>
    </w:rPr>
  </w:style>
  <w:style w:type="paragraph" w:customStyle="1" w:styleId="a0">
    <w:name w:val="Список использованных источников текст"/>
    <w:basedOn w:val="afd"/>
    <w:autoRedefine/>
    <w:qFormat/>
    <w:rsid w:val="001E514E"/>
    <w:pPr>
      <w:numPr>
        <w:numId w:val="3"/>
      </w:numPr>
      <w:ind w:left="0" w:firstLine="0"/>
    </w:pPr>
    <w:rPr>
      <w:color w:val="000000" w:themeColor="text1"/>
    </w:rPr>
  </w:style>
  <w:style w:type="character" w:customStyle="1" w:styleId="13">
    <w:name w:val="Неразрешенное упоминание1"/>
    <w:basedOn w:val="ab"/>
    <w:uiPriority w:val="99"/>
    <w:semiHidden/>
    <w:unhideWhenUsed/>
    <w:rsid w:val="001E514E"/>
    <w:rPr>
      <w:color w:val="605E5C"/>
      <w:shd w:val="clear" w:color="auto" w:fill="E1DFDD"/>
    </w:rPr>
  </w:style>
  <w:style w:type="paragraph" w:styleId="aff3">
    <w:name w:val="Subtitle"/>
    <w:basedOn w:val="aa"/>
    <w:next w:val="aa"/>
    <w:link w:val="aff4"/>
    <w:uiPriority w:val="11"/>
    <w:qFormat/>
    <w:rsid w:val="001E514E"/>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aff4">
    <w:name w:val="Подзаголовок Знак"/>
    <w:basedOn w:val="ab"/>
    <w:link w:val="aff3"/>
    <w:uiPriority w:val="11"/>
    <w:rsid w:val="001E514E"/>
    <w:rPr>
      <w:rFonts w:eastAsiaTheme="minorEastAsia"/>
      <w:color w:val="5A5A5A" w:themeColor="text1" w:themeTint="A5"/>
      <w:spacing w:val="15"/>
      <w:lang w:eastAsia="ru-RU"/>
    </w:rPr>
  </w:style>
  <w:style w:type="table" w:styleId="aff5">
    <w:name w:val="Table Grid"/>
    <w:basedOn w:val="ac"/>
    <w:uiPriority w:val="39"/>
    <w:rsid w:val="006B3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6">
    <w:name w:val="Основа"/>
    <w:basedOn w:val="aa"/>
    <w:link w:val="aff7"/>
    <w:autoRedefine/>
    <w:qFormat/>
    <w:rsid w:val="00AB2A46"/>
    <w:pPr>
      <w:spacing w:line="360" w:lineRule="auto"/>
      <w:contextualSpacing/>
      <w:jc w:val="both"/>
    </w:pPr>
    <w:rPr>
      <w:rFonts w:ascii="Times New Roman" w:eastAsiaTheme="minorHAnsi" w:hAnsi="Times New Roman"/>
      <w:sz w:val="28"/>
      <w:szCs w:val="28"/>
      <w:lang w:eastAsia="en-US"/>
    </w:rPr>
  </w:style>
  <w:style w:type="character" w:customStyle="1" w:styleId="aff7">
    <w:name w:val="Основа Знак"/>
    <w:basedOn w:val="ab"/>
    <w:link w:val="aff6"/>
    <w:rsid w:val="00AB2A46"/>
    <w:rPr>
      <w:rFonts w:ascii="Times New Roman" w:hAnsi="Times New Roman" w:cs="Times New Roman"/>
      <w:sz w:val="28"/>
      <w:szCs w:val="28"/>
    </w:rPr>
  </w:style>
  <w:style w:type="paragraph" w:customStyle="1" w:styleId="a2">
    <w:name w:val="Название табоицы"/>
    <w:basedOn w:val="afd"/>
    <w:next w:val="a5"/>
    <w:qFormat/>
    <w:rsid w:val="002743DD"/>
    <w:pPr>
      <w:framePr w:wrap="around" w:vAnchor="text" w:hAnchor="text" w:y="1"/>
      <w:numPr>
        <w:numId w:val="6"/>
      </w:numPr>
    </w:pPr>
    <w:rPr>
      <w:b/>
    </w:rPr>
  </w:style>
  <w:style w:type="paragraph" w:customStyle="1" w:styleId="-">
    <w:name w:val="Основной текст - ТЗ"/>
    <w:basedOn w:val="aa"/>
    <w:qFormat/>
    <w:rsid w:val="00E24F6A"/>
    <w:pPr>
      <w:spacing w:after="0" w:line="360" w:lineRule="auto"/>
      <w:ind w:firstLine="709"/>
      <w:jc w:val="both"/>
    </w:pPr>
    <w:rPr>
      <w:rFonts w:ascii="Times New Roman" w:hAnsi="Times New Roman"/>
      <w:sz w:val="28"/>
      <w:szCs w:val="24"/>
    </w:rPr>
  </w:style>
  <w:style w:type="paragraph" w:styleId="aff8">
    <w:name w:val="TOC Heading"/>
    <w:basedOn w:val="1"/>
    <w:next w:val="aa"/>
    <w:uiPriority w:val="39"/>
    <w:unhideWhenUsed/>
    <w:qFormat/>
    <w:rsid w:val="008904BA"/>
    <w:pPr>
      <w:numPr>
        <w:numId w:val="0"/>
      </w:numPr>
      <w:spacing w:line="259" w:lineRule="auto"/>
      <w:outlineLvl w:val="9"/>
    </w:pPr>
  </w:style>
  <w:style w:type="paragraph" w:styleId="aff9">
    <w:name w:val="Body Text"/>
    <w:basedOn w:val="aa"/>
    <w:link w:val="affa"/>
    <w:uiPriority w:val="99"/>
    <w:semiHidden/>
    <w:unhideWhenUsed/>
    <w:rsid w:val="00E20753"/>
    <w:pPr>
      <w:spacing w:after="120"/>
    </w:pPr>
  </w:style>
  <w:style w:type="character" w:customStyle="1" w:styleId="affa">
    <w:name w:val="Основной текст Знак"/>
    <w:basedOn w:val="ab"/>
    <w:link w:val="aff9"/>
    <w:uiPriority w:val="99"/>
    <w:semiHidden/>
    <w:rsid w:val="00E20753"/>
    <w:rPr>
      <w:rFonts w:ascii="Calibri" w:eastAsia="Times New Roman" w:hAnsi="Calibri" w:cs="Times New Roman"/>
      <w:szCs w:val="20"/>
      <w:lang w:eastAsia="ru-RU"/>
    </w:rPr>
  </w:style>
  <w:style w:type="paragraph" w:customStyle="1" w:styleId="affb">
    <w:name w:val="Основной текст кбм"/>
    <w:basedOn w:val="aa"/>
    <w:autoRedefine/>
    <w:qFormat/>
    <w:rsid w:val="00134ADA"/>
    <w:pPr>
      <w:spacing w:after="160" w:line="360" w:lineRule="auto"/>
      <w:ind w:firstLine="709"/>
      <w:jc w:val="both"/>
    </w:pPr>
    <w:rPr>
      <w:rFonts w:ascii="Times New Roman" w:eastAsiaTheme="minorHAnsi" w:hAnsi="Times New Roman"/>
      <w:bCs/>
      <w:sz w:val="28"/>
      <w:szCs w:val="24"/>
      <w:lang w:eastAsia="en-US" w:bidi="hi-IN"/>
    </w:rPr>
  </w:style>
  <w:style w:type="paragraph" w:customStyle="1" w:styleId="a1">
    <w:name w:val="Списки"/>
    <w:basedOn w:val="affb"/>
    <w:autoRedefine/>
    <w:qFormat/>
    <w:rsid w:val="00134ADA"/>
    <w:pPr>
      <w:numPr>
        <w:numId w:val="7"/>
      </w:numPr>
      <w:ind w:left="1134"/>
    </w:pPr>
  </w:style>
  <w:style w:type="paragraph" w:customStyle="1" w:styleId="a9">
    <w:name w:val="Список источников"/>
    <w:basedOn w:val="aa"/>
    <w:qFormat/>
    <w:rsid w:val="009F2117"/>
    <w:pPr>
      <w:numPr>
        <w:numId w:val="8"/>
      </w:numPr>
      <w:spacing w:after="0" w:line="360" w:lineRule="auto"/>
      <w:ind w:left="0" w:firstLine="0"/>
      <w:jc w:val="both"/>
    </w:pPr>
    <w:rPr>
      <w:rFonts w:asciiTheme="majorBidi" w:eastAsiaTheme="minorHAnsi" w:hAnsiTheme="majorBidi" w:cstheme="minorBidi"/>
      <w:sz w:val="28"/>
      <w:szCs w:val="22"/>
      <w:lang w:eastAsia="en-US"/>
    </w:rPr>
  </w:style>
  <w:style w:type="paragraph" w:customStyle="1" w:styleId="affc">
    <w:name w:val="Оснвоной текст курсовой"/>
    <w:link w:val="affd"/>
    <w:autoRedefine/>
    <w:qFormat/>
    <w:rsid w:val="00A6794C"/>
    <w:pPr>
      <w:spacing w:after="0" w:line="360" w:lineRule="auto"/>
      <w:ind w:firstLine="709"/>
      <w:jc w:val="both"/>
    </w:pPr>
    <w:rPr>
      <w:rFonts w:ascii="Times New Roman" w:hAnsi="Times New Roman" w:cs="Calibri"/>
      <w:sz w:val="28"/>
      <w:szCs w:val="28"/>
    </w:rPr>
  </w:style>
  <w:style w:type="paragraph" w:customStyle="1" w:styleId="a3">
    <w:name w:val="Список с маркером"/>
    <w:basedOn w:val="affc"/>
    <w:link w:val="affe"/>
    <w:qFormat/>
    <w:rsid w:val="00A6794C"/>
    <w:pPr>
      <w:numPr>
        <w:numId w:val="9"/>
      </w:numPr>
      <w:ind w:left="1208" w:hanging="357"/>
    </w:pPr>
  </w:style>
  <w:style w:type="character" w:customStyle="1" w:styleId="affd">
    <w:name w:val="Оснвоной текст курсовой Знак"/>
    <w:basedOn w:val="ab"/>
    <w:link w:val="affc"/>
    <w:rsid w:val="00A6794C"/>
    <w:rPr>
      <w:rFonts w:ascii="Times New Roman" w:hAnsi="Times New Roman" w:cs="Calibri"/>
      <w:sz w:val="28"/>
      <w:szCs w:val="28"/>
    </w:rPr>
  </w:style>
  <w:style w:type="character" w:customStyle="1" w:styleId="affe">
    <w:name w:val="Список с маркером Знак"/>
    <w:basedOn w:val="affd"/>
    <w:link w:val="a3"/>
    <w:rsid w:val="00A6794C"/>
    <w:rPr>
      <w:rFonts w:ascii="Times New Roman" w:hAnsi="Times New Roman" w:cs="Calibri"/>
      <w:sz w:val="28"/>
      <w:szCs w:val="28"/>
    </w:rPr>
  </w:style>
  <w:style w:type="paragraph" w:customStyle="1" w:styleId="14">
    <w:name w:val="Основной текст1"/>
    <w:basedOn w:val="aa"/>
    <w:autoRedefine/>
    <w:qFormat/>
    <w:rsid w:val="00A6794C"/>
    <w:pPr>
      <w:spacing w:after="0" w:line="360" w:lineRule="auto"/>
      <w:ind w:firstLine="709"/>
      <w:jc w:val="both"/>
    </w:pPr>
    <w:rPr>
      <w:rFonts w:asciiTheme="majorBidi" w:eastAsiaTheme="minorHAnsi" w:hAnsiTheme="majorBidi" w:cstheme="minorBidi"/>
      <w:sz w:val="28"/>
      <w:szCs w:val="22"/>
      <w:lang w:eastAsia="en-US"/>
    </w:rPr>
  </w:style>
  <w:style w:type="paragraph" w:customStyle="1" w:styleId="a4">
    <w:name w:val="Название таблицы"/>
    <w:basedOn w:val="aa"/>
    <w:qFormat/>
    <w:rsid w:val="00A6794C"/>
    <w:pPr>
      <w:numPr>
        <w:numId w:val="10"/>
      </w:numPr>
      <w:spacing w:before="240" w:after="240" w:line="240" w:lineRule="auto"/>
    </w:pPr>
    <w:rPr>
      <w:rFonts w:asciiTheme="majorBidi" w:eastAsiaTheme="minorHAnsi" w:hAnsiTheme="majorBidi" w:cstheme="minorBidi"/>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8970">
      <w:bodyDiv w:val="1"/>
      <w:marLeft w:val="0"/>
      <w:marRight w:val="0"/>
      <w:marTop w:val="0"/>
      <w:marBottom w:val="0"/>
      <w:divBdr>
        <w:top w:val="none" w:sz="0" w:space="0" w:color="auto"/>
        <w:left w:val="none" w:sz="0" w:space="0" w:color="auto"/>
        <w:bottom w:val="none" w:sz="0" w:space="0" w:color="auto"/>
        <w:right w:val="none" w:sz="0" w:space="0" w:color="auto"/>
      </w:divBdr>
    </w:div>
    <w:div w:id="26762534">
      <w:bodyDiv w:val="1"/>
      <w:marLeft w:val="0"/>
      <w:marRight w:val="0"/>
      <w:marTop w:val="0"/>
      <w:marBottom w:val="0"/>
      <w:divBdr>
        <w:top w:val="none" w:sz="0" w:space="0" w:color="auto"/>
        <w:left w:val="none" w:sz="0" w:space="0" w:color="auto"/>
        <w:bottom w:val="none" w:sz="0" w:space="0" w:color="auto"/>
        <w:right w:val="none" w:sz="0" w:space="0" w:color="auto"/>
      </w:divBdr>
    </w:div>
    <w:div w:id="51514188">
      <w:bodyDiv w:val="1"/>
      <w:marLeft w:val="0"/>
      <w:marRight w:val="0"/>
      <w:marTop w:val="0"/>
      <w:marBottom w:val="0"/>
      <w:divBdr>
        <w:top w:val="none" w:sz="0" w:space="0" w:color="auto"/>
        <w:left w:val="none" w:sz="0" w:space="0" w:color="auto"/>
        <w:bottom w:val="none" w:sz="0" w:space="0" w:color="auto"/>
        <w:right w:val="none" w:sz="0" w:space="0" w:color="auto"/>
      </w:divBdr>
    </w:div>
    <w:div w:id="165025108">
      <w:bodyDiv w:val="1"/>
      <w:marLeft w:val="0"/>
      <w:marRight w:val="0"/>
      <w:marTop w:val="0"/>
      <w:marBottom w:val="0"/>
      <w:divBdr>
        <w:top w:val="none" w:sz="0" w:space="0" w:color="auto"/>
        <w:left w:val="none" w:sz="0" w:space="0" w:color="auto"/>
        <w:bottom w:val="none" w:sz="0" w:space="0" w:color="auto"/>
        <w:right w:val="none" w:sz="0" w:space="0" w:color="auto"/>
      </w:divBdr>
    </w:div>
    <w:div w:id="180243405">
      <w:bodyDiv w:val="1"/>
      <w:marLeft w:val="0"/>
      <w:marRight w:val="0"/>
      <w:marTop w:val="0"/>
      <w:marBottom w:val="0"/>
      <w:divBdr>
        <w:top w:val="none" w:sz="0" w:space="0" w:color="auto"/>
        <w:left w:val="none" w:sz="0" w:space="0" w:color="auto"/>
        <w:bottom w:val="none" w:sz="0" w:space="0" w:color="auto"/>
        <w:right w:val="none" w:sz="0" w:space="0" w:color="auto"/>
      </w:divBdr>
    </w:div>
    <w:div w:id="255091471">
      <w:bodyDiv w:val="1"/>
      <w:marLeft w:val="0"/>
      <w:marRight w:val="0"/>
      <w:marTop w:val="0"/>
      <w:marBottom w:val="0"/>
      <w:divBdr>
        <w:top w:val="none" w:sz="0" w:space="0" w:color="auto"/>
        <w:left w:val="none" w:sz="0" w:space="0" w:color="auto"/>
        <w:bottom w:val="none" w:sz="0" w:space="0" w:color="auto"/>
        <w:right w:val="none" w:sz="0" w:space="0" w:color="auto"/>
      </w:divBdr>
    </w:div>
    <w:div w:id="324360801">
      <w:bodyDiv w:val="1"/>
      <w:marLeft w:val="0"/>
      <w:marRight w:val="0"/>
      <w:marTop w:val="0"/>
      <w:marBottom w:val="0"/>
      <w:divBdr>
        <w:top w:val="none" w:sz="0" w:space="0" w:color="auto"/>
        <w:left w:val="none" w:sz="0" w:space="0" w:color="auto"/>
        <w:bottom w:val="none" w:sz="0" w:space="0" w:color="auto"/>
        <w:right w:val="none" w:sz="0" w:space="0" w:color="auto"/>
      </w:divBdr>
    </w:div>
    <w:div w:id="407387828">
      <w:bodyDiv w:val="1"/>
      <w:marLeft w:val="0"/>
      <w:marRight w:val="0"/>
      <w:marTop w:val="0"/>
      <w:marBottom w:val="0"/>
      <w:divBdr>
        <w:top w:val="none" w:sz="0" w:space="0" w:color="auto"/>
        <w:left w:val="none" w:sz="0" w:space="0" w:color="auto"/>
        <w:bottom w:val="none" w:sz="0" w:space="0" w:color="auto"/>
        <w:right w:val="none" w:sz="0" w:space="0" w:color="auto"/>
      </w:divBdr>
    </w:div>
    <w:div w:id="454174536">
      <w:bodyDiv w:val="1"/>
      <w:marLeft w:val="0"/>
      <w:marRight w:val="0"/>
      <w:marTop w:val="0"/>
      <w:marBottom w:val="0"/>
      <w:divBdr>
        <w:top w:val="none" w:sz="0" w:space="0" w:color="auto"/>
        <w:left w:val="none" w:sz="0" w:space="0" w:color="auto"/>
        <w:bottom w:val="none" w:sz="0" w:space="0" w:color="auto"/>
        <w:right w:val="none" w:sz="0" w:space="0" w:color="auto"/>
      </w:divBdr>
    </w:div>
    <w:div w:id="470752405">
      <w:bodyDiv w:val="1"/>
      <w:marLeft w:val="0"/>
      <w:marRight w:val="0"/>
      <w:marTop w:val="0"/>
      <w:marBottom w:val="0"/>
      <w:divBdr>
        <w:top w:val="none" w:sz="0" w:space="0" w:color="auto"/>
        <w:left w:val="none" w:sz="0" w:space="0" w:color="auto"/>
        <w:bottom w:val="none" w:sz="0" w:space="0" w:color="auto"/>
        <w:right w:val="none" w:sz="0" w:space="0" w:color="auto"/>
      </w:divBdr>
    </w:div>
    <w:div w:id="471949173">
      <w:bodyDiv w:val="1"/>
      <w:marLeft w:val="0"/>
      <w:marRight w:val="0"/>
      <w:marTop w:val="0"/>
      <w:marBottom w:val="0"/>
      <w:divBdr>
        <w:top w:val="none" w:sz="0" w:space="0" w:color="auto"/>
        <w:left w:val="none" w:sz="0" w:space="0" w:color="auto"/>
        <w:bottom w:val="none" w:sz="0" w:space="0" w:color="auto"/>
        <w:right w:val="none" w:sz="0" w:space="0" w:color="auto"/>
      </w:divBdr>
    </w:div>
    <w:div w:id="499852020">
      <w:bodyDiv w:val="1"/>
      <w:marLeft w:val="0"/>
      <w:marRight w:val="0"/>
      <w:marTop w:val="0"/>
      <w:marBottom w:val="0"/>
      <w:divBdr>
        <w:top w:val="none" w:sz="0" w:space="0" w:color="auto"/>
        <w:left w:val="none" w:sz="0" w:space="0" w:color="auto"/>
        <w:bottom w:val="none" w:sz="0" w:space="0" w:color="auto"/>
        <w:right w:val="none" w:sz="0" w:space="0" w:color="auto"/>
      </w:divBdr>
    </w:div>
    <w:div w:id="629946127">
      <w:bodyDiv w:val="1"/>
      <w:marLeft w:val="0"/>
      <w:marRight w:val="0"/>
      <w:marTop w:val="0"/>
      <w:marBottom w:val="0"/>
      <w:divBdr>
        <w:top w:val="none" w:sz="0" w:space="0" w:color="auto"/>
        <w:left w:val="none" w:sz="0" w:space="0" w:color="auto"/>
        <w:bottom w:val="none" w:sz="0" w:space="0" w:color="auto"/>
        <w:right w:val="none" w:sz="0" w:space="0" w:color="auto"/>
      </w:divBdr>
    </w:div>
    <w:div w:id="682320239">
      <w:bodyDiv w:val="1"/>
      <w:marLeft w:val="0"/>
      <w:marRight w:val="0"/>
      <w:marTop w:val="0"/>
      <w:marBottom w:val="0"/>
      <w:divBdr>
        <w:top w:val="none" w:sz="0" w:space="0" w:color="auto"/>
        <w:left w:val="none" w:sz="0" w:space="0" w:color="auto"/>
        <w:bottom w:val="none" w:sz="0" w:space="0" w:color="auto"/>
        <w:right w:val="none" w:sz="0" w:space="0" w:color="auto"/>
      </w:divBdr>
    </w:div>
    <w:div w:id="723792194">
      <w:bodyDiv w:val="1"/>
      <w:marLeft w:val="0"/>
      <w:marRight w:val="0"/>
      <w:marTop w:val="0"/>
      <w:marBottom w:val="0"/>
      <w:divBdr>
        <w:top w:val="none" w:sz="0" w:space="0" w:color="auto"/>
        <w:left w:val="none" w:sz="0" w:space="0" w:color="auto"/>
        <w:bottom w:val="none" w:sz="0" w:space="0" w:color="auto"/>
        <w:right w:val="none" w:sz="0" w:space="0" w:color="auto"/>
      </w:divBdr>
    </w:div>
    <w:div w:id="793058291">
      <w:bodyDiv w:val="1"/>
      <w:marLeft w:val="0"/>
      <w:marRight w:val="0"/>
      <w:marTop w:val="0"/>
      <w:marBottom w:val="0"/>
      <w:divBdr>
        <w:top w:val="none" w:sz="0" w:space="0" w:color="auto"/>
        <w:left w:val="none" w:sz="0" w:space="0" w:color="auto"/>
        <w:bottom w:val="none" w:sz="0" w:space="0" w:color="auto"/>
        <w:right w:val="none" w:sz="0" w:space="0" w:color="auto"/>
      </w:divBdr>
    </w:div>
    <w:div w:id="873541762">
      <w:bodyDiv w:val="1"/>
      <w:marLeft w:val="0"/>
      <w:marRight w:val="0"/>
      <w:marTop w:val="0"/>
      <w:marBottom w:val="0"/>
      <w:divBdr>
        <w:top w:val="none" w:sz="0" w:space="0" w:color="auto"/>
        <w:left w:val="none" w:sz="0" w:space="0" w:color="auto"/>
        <w:bottom w:val="none" w:sz="0" w:space="0" w:color="auto"/>
        <w:right w:val="none" w:sz="0" w:space="0" w:color="auto"/>
      </w:divBdr>
    </w:div>
    <w:div w:id="1029797885">
      <w:bodyDiv w:val="1"/>
      <w:marLeft w:val="0"/>
      <w:marRight w:val="0"/>
      <w:marTop w:val="0"/>
      <w:marBottom w:val="0"/>
      <w:divBdr>
        <w:top w:val="none" w:sz="0" w:space="0" w:color="auto"/>
        <w:left w:val="none" w:sz="0" w:space="0" w:color="auto"/>
        <w:bottom w:val="none" w:sz="0" w:space="0" w:color="auto"/>
        <w:right w:val="none" w:sz="0" w:space="0" w:color="auto"/>
      </w:divBdr>
    </w:div>
    <w:div w:id="1216965469">
      <w:bodyDiv w:val="1"/>
      <w:marLeft w:val="0"/>
      <w:marRight w:val="0"/>
      <w:marTop w:val="0"/>
      <w:marBottom w:val="0"/>
      <w:divBdr>
        <w:top w:val="none" w:sz="0" w:space="0" w:color="auto"/>
        <w:left w:val="none" w:sz="0" w:space="0" w:color="auto"/>
        <w:bottom w:val="none" w:sz="0" w:space="0" w:color="auto"/>
        <w:right w:val="none" w:sz="0" w:space="0" w:color="auto"/>
      </w:divBdr>
    </w:div>
    <w:div w:id="1217205823">
      <w:bodyDiv w:val="1"/>
      <w:marLeft w:val="0"/>
      <w:marRight w:val="0"/>
      <w:marTop w:val="0"/>
      <w:marBottom w:val="0"/>
      <w:divBdr>
        <w:top w:val="none" w:sz="0" w:space="0" w:color="auto"/>
        <w:left w:val="none" w:sz="0" w:space="0" w:color="auto"/>
        <w:bottom w:val="none" w:sz="0" w:space="0" w:color="auto"/>
        <w:right w:val="none" w:sz="0" w:space="0" w:color="auto"/>
      </w:divBdr>
    </w:div>
    <w:div w:id="1219825215">
      <w:bodyDiv w:val="1"/>
      <w:marLeft w:val="0"/>
      <w:marRight w:val="0"/>
      <w:marTop w:val="0"/>
      <w:marBottom w:val="0"/>
      <w:divBdr>
        <w:top w:val="none" w:sz="0" w:space="0" w:color="auto"/>
        <w:left w:val="none" w:sz="0" w:space="0" w:color="auto"/>
        <w:bottom w:val="none" w:sz="0" w:space="0" w:color="auto"/>
        <w:right w:val="none" w:sz="0" w:space="0" w:color="auto"/>
      </w:divBdr>
    </w:div>
    <w:div w:id="1270242610">
      <w:bodyDiv w:val="1"/>
      <w:marLeft w:val="0"/>
      <w:marRight w:val="0"/>
      <w:marTop w:val="0"/>
      <w:marBottom w:val="0"/>
      <w:divBdr>
        <w:top w:val="none" w:sz="0" w:space="0" w:color="auto"/>
        <w:left w:val="none" w:sz="0" w:space="0" w:color="auto"/>
        <w:bottom w:val="none" w:sz="0" w:space="0" w:color="auto"/>
        <w:right w:val="none" w:sz="0" w:space="0" w:color="auto"/>
      </w:divBdr>
    </w:div>
    <w:div w:id="1322344682">
      <w:bodyDiv w:val="1"/>
      <w:marLeft w:val="0"/>
      <w:marRight w:val="0"/>
      <w:marTop w:val="0"/>
      <w:marBottom w:val="0"/>
      <w:divBdr>
        <w:top w:val="none" w:sz="0" w:space="0" w:color="auto"/>
        <w:left w:val="none" w:sz="0" w:space="0" w:color="auto"/>
        <w:bottom w:val="none" w:sz="0" w:space="0" w:color="auto"/>
        <w:right w:val="none" w:sz="0" w:space="0" w:color="auto"/>
      </w:divBdr>
    </w:div>
    <w:div w:id="1332879629">
      <w:bodyDiv w:val="1"/>
      <w:marLeft w:val="0"/>
      <w:marRight w:val="0"/>
      <w:marTop w:val="0"/>
      <w:marBottom w:val="0"/>
      <w:divBdr>
        <w:top w:val="none" w:sz="0" w:space="0" w:color="auto"/>
        <w:left w:val="none" w:sz="0" w:space="0" w:color="auto"/>
        <w:bottom w:val="none" w:sz="0" w:space="0" w:color="auto"/>
        <w:right w:val="none" w:sz="0" w:space="0" w:color="auto"/>
      </w:divBdr>
    </w:div>
    <w:div w:id="1419793083">
      <w:bodyDiv w:val="1"/>
      <w:marLeft w:val="0"/>
      <w:marRight w:val="0"/>
      <w:marTop w:val="0"/>
      <w:marBottom w:val="0"/>
      <w:divBdr>
        <w:top w:val="none" w:sz="0" w:space="0" w:color="auto"/>
        <w:left w:val="none" w:sz="0" w:space="0" w:color="auto"/>
        <w:bottom w:val="none" w:sz="0" w:space="0" w:color="auto"/>
        <w:right w:val="none" w:sz="0" w:space="0" w:color="auto"/>
      </w:divBdr>
    </w:div>
    <w:div w:id="1464082526">
      <w:bodyDiv w:val="1"/>
      <w:marLeft w:val="0"/>
      <w:marRight w:val="0"/>
      <w:marTop w:val="0"/>
      <w:marBottom w:val="0"/>
      <w:divBdr>
        <w:top w:val="none" w:sz="0" w:space="0" w:color="auto"/>
        <w:left w:val="none" w:sz="0" w:space="0" w:color="auto"/>
        <w:bottom w:val="none" w:sz="0" w:space="0" w:color="auto"/>
        <w:right w:val="none" w:sz="0" w:space="0" w:color="auto"/>
      </w:divBdr>
    </w:div>
    <w:div w:id="1469401364">
      <w:bodyDiv w:val="1"/>
      <w:marLeft w:val="0"/>
      <w:marRight w:val="0"/>
      <w:marTop w:val="0"/>
      <w:marBottom w:val="0"/>
      <w:divBdr>
        <w:top w:val="none" w:sz="0" w:space="0" w:color="auto"/>
        <w:left w:val="none" w:sz="0" w:space="0" w:color="auto"/>
        <w:bottom w:val="none" w:sz="0" w:space="0" w:color="auto"/>
        <w:right w:val="none" w:sz="0" w:space="0" w:color="auto"/>
      </w:divBdr>
    </w:div>
    <w:div w:id="1561936238">
      <w:bodyDiv w:val="1"/>
      <w:marLeft w:val="0"/>
      <w:marRight w:val="0"/>
      <w:marTop w:val="0"/>
      <w:marBottom w:val="0"/>
      <w:divBdr>
        <w:top w:val="none" w:sz="0" w:space="0" w:color="auto"/>
        <w:left w:val="none" w:sz="0" w:space="0" w:color="auto"/>
        <w:bottom w:val="none" w:sz="0" w:space="0" w:color="auto"/>
        <w:right w:val="none" w:sz="0" w:space="0" w:color="auto"/>
      </w:divBdr>
    </w:div>
    <w:div w:id="1635478275">
      <w:bodyDiv w:val="1"/>
      <w:marLeft w:val="0"/>
      <w:marRight w:val="0"/>
      <w:marTop w:val="0"/>
      <w:marBottom w:val="0"/>
      <w:divBdr>
        <w:top w:val="none" w:sz="0" w:space="0" w:color="auto"/>
        <w:left w:val="none" w:sz="0" w:space="0" w:color="auto"/>
        <w:bottom w:val="none" w:sz="0" w:space="0" w:color="auto"/>
        <w:right w:val="none" w:sz="0" w:space="0" w:color="auto"/>
      </w:divBdr>
    </w:div>
    <w:div w:id="1658458990">
      <w:bodyDiv w:val="1"/>
      <w:marLeft w:val="0"/>
      <w:marRight w:val="0"/>
      <w:marTop w:val="0"/>
      <w:marBottom w:val="0"/>
      <w:divBdr>
        <w:top w:val="none" w:sz="0" w:space="0" w:color="auto"/>
        <w:left w:val="none" w:sz="0" w:space="0" w:color="auto"/>
        <w:bottom w:val="none" w:sz="0" w:space="0" w:color="auto"/>
        <w:right w:val="none" w:sz="0" w:space="0" w:color="auto"/>
      </w:divBdr>
    </w:div>
    <w:div w:id="1753357179">
      <w:bodyDiv w:val="1"/>
      <w:marLeft w:val="0"/>
      <w:marRight w:val="0"/>
      <w:marTop w:val="0"/>
      <w:marBottom w:val="0"/>
      <w:divBdr>
        <w:top w:val="none" w:sz="0" w:space="0" w:color="auto"/>
        <w:left w:val="none" w:sz="0" w:space="0" w:color="auto"/>
        <w:bottom w:val="none" w:sz="0" w:space="0" w:color="auto"/>
        <w:right w:val="none" w:sz="0" w:space="0" w:color="auto"/>
      </w:divBdr>
    </w:div>
    <w:div w:id="1803036385">
      <w:bodyDiv w:val="1"/>
      <w:marLeft w:val="0"/>
      <w:marRight w:val="0"/>
      <w:marTop w:val="0"/>
      <w:marBottom w:val="0"/>
      <w:divBdr>
        <w:top w:val="none" w:sz="0" w:space="0" w:color="auto"/>
        <w:left w:val="none" w:sz="0" w:space="0" w:color="auto"/>
        <w:bottom w:val="none" w:sz="0" w:space="0" w:color="auto"/>
        <w:right w:val="none" w:sz="0" w:space="0" w:color="auto"/>
      </w:divBdr>
    </w:div>
    <w:div w:id="1882597657">
      <w:bodyDiv w:val="1"/>
      <w:marLeft w:val="0"/>
      <w:marRight w:val="0"/>
      <w:marTop w:val="0"/>
      <w:marBottom w:val="0"/>
      <w:divBdr>
        <w:top w:val="none" w:sz="0" w:space="0" w:color="auto"/>
        <w:left w:val="none" w:sz="0" w:space="0" w:color="auto"/>
        <w:bottom w:val="none" w:sz="0" w:space="0" w:color="auto"/>
        <w:right w:val="none" w:sz="0" w:space="0" w:color="auto"/>
      </w:divBdr>
    </w:div>
    <w:div w:id="1905598819">
      <w:bodyDiv w:val="1"/>
      <w:marLeft w:val="0"/>
      <w:marRight w:val="0"/>
      <w:marTop w:val="0"/>
      <w:marBottom w:val="0"/>
      <w:divBdr>
        <w:top w:val="none" w:sz="0" w:space="0" w:color="auto"/>
        <w:left w:val="none" w:sz="0" w:space="0" w:color="auto"/>
        <w:bottom w:val="none" w:sz="0" w:space="0" w:color="auto"/>
        <w:right w:val="none" w:sz="0" w:space="0" w:color="auto"/>
      </w:divBdr>
    </w:div>
    <w:div w:id="1923223284">
      <w:bodyDiv w:val="1"/>
      <w:marLeft w:val="0"/>
      <w:marRight w:val="0"/>
      <w:marTop w:val="0"/>
      <w:marBottom w:val="0"/>
      <w:divBdr>
        <w:top w:val="none" w:sz="0" w:space="0" w:color="auto"/>
        <w:left w:val="none" w:sz="0" w:space="0" w:color="auto"/>
        <w:bottom w:val="none" w:sz="0" w:space="0" w:color="auto"/>
        <w:right w:val="none" w:sz="0" w:space="0" w:color="auto"/>
      </w:divBdr>
    </w:div>
    <w:div w:id="1994064377">
      <w:bodyDiv w:val="1"/>
      <w:marLeft w:val="0"/>
      <w:marRight w:val="0"/>
      <w:marTop w:val="0"/>
      <w:marBottom w:val="0"/>
      <w:divBdr>
        <w:top w:val="none" w:sz="0" w:space="0" w:color="auto"/>
        <w:left w:val="none" w:sz="0" w:space="0" w:color="auto"/>
        <w:bottom w:val="none" w:sz="0" w:space="0" w:color="auto"/>
        <w:right w:val="none" w:sz="0" w:space="0" w:color="auto"/>
      </w:divBdr>
    </w:div>
    <w:div w:id="200392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1053;&#1072;&#1089;&#1090;&#1088;&#1072;&#1080;&#1074;&#1072;&#1077;&#1084;&#1099;&#1077;%20&#1096;&#1072;&#1073;&#1083;&#1086;&#1085;&#1099;%20Office\kursovaya__kopi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{73187FA4-E638-4279-AA5E-4F3DC9B1B37E}</b:Guid>
    <b:RefOrder>1</b:RefOrder>
  </b:Source>
</b:Sources>
</file>

<file path=customXml/itemProps1.xml><?xml version="1.0" encoding="utf-8"?>
<ds:datastoreItem xmlns:ds="http://schemas.openxmlformats.org/officeDocument/2006/customXml" ds:itemID="{D04ED9DC-B875-4D7E-9813-DE22B9D3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kursovaya__kopia.dotx</Template>
  <TotalTime>0</TotalTime>
  <Pages>31</Pages>
  <Words>4173</Words>
  <Characters>23792</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Давид Агабабян</dc:creator>
  <cp:keywords/>
  <dc:description/>
  <cp:lastModifiedBy>Учетная запись Майкрософт</cp:lastModifiedBy>
  <cp:revision>2</cp:revision>
  <cp:lastPrinted>2023-03-28T08:25:00Z</cp:lastPrinted>
  <dcterms:created xsi:type="dcterms:W3CDTF">2023-06-14T03:43:00Z</dcterms:created>
  <dcterms:modified xsi:type="dcterms:W3CDTF">2023-06-14T03:43:00Z</dcterms:modified>
</cp:coreProperties>
</file>