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04395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p"/>
      <w:bookmarkEnd w:id="0"/>
      <w:r w:rsidRPr="008F23F9">
        <w:rPr>
          <w:rFonts w:ascii="Times New Roman" w:hAnsi="Times New Roman"/>
          <w:color w:val="000000"/>
          <w:sz w:val="28"/>
          <w:szCs w:val="28"/>
        </w:rPr>
        <w:t>МИНОБРНАУКИ РОССИИ</w:t>
      </w:r>
    </w:p>
    <w:p w14:paraId="216D808D" w14:textId="77777777" w:rsidR="00111698" w:rsidRPr="008F23F9" w:rsidRDefault="00111698" w:rsidP="00111698">
      <w:pPr>
        <w:spacing w:after="0" w:line="240" w:lineRule="auto"/>
        <w:ind w:left="-426" w:right="-286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0E95766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>ВЫСШЕГО ОБРАЗОВАНИЯ</w:t>
      </w:r>
    </w:p>
    <w:p w14:paraId="12CAA40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«ВОРОНЕЖСКИЙ ГОСУДАРСТВЕННЫЙ УНИВЕРСИТЕТ»</w:t>
      </w:r>
    </w:p>
    <w:p w14:paraId="0304187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(ФГБОУ ВО «ВГУ»)</w:t>
      </w:r>
    </w:p>
    <w:p w14:paraId="4F2C0DE6" w14:textId="77777777" w:rsidR="00111698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81DFF44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1D6D088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Факультет</w:t>
      </w:r>
      <w:r>
        <w:rPr>
          <w:rFonts w:ascii="Times New Roman" w:hAnsi="Times New Roman"/>
          <w:color w:val="000000"/>
          <w:sz w:val="28"/>
          <w:szCs w:val="28"/>
        </w:rPr>
        <w:t xml:space="preserve"> компьютерных наук</w:t>
      </w:r>
    </w:p>
    <w:p w14:paraId="01AA98F4" w14:textId="5B60DABF" w:rsidR="00111698" w:rsidRDefault="00111698" w:rsidP="00E20753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01EA2">
        <w:rPr>
          <w:rFonts w:ascii="Times New Roman" w:hAnsi="Times New Roman"/>
          <w:color w:val="000000"/>
          <w:sz w:val="28"/>
          <w:szCs w:val="28"/>
        </w:rPr>
        <w:t>технологий обработки и защиты информации</w:t>
      </w:r>
    </w:p>
    <w:p w14:paraId="08BA8603" w14:textId="77777777" w:rsidR="00111698" w:rsidRDefault="00111698" w:rsidP="0011169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6B3CB80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E4E8F63" w14:textId="609B6120" w:rsidR="00111698" w:rsidRDefault="0047462E" w:rsidP="0047462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Рецензия</w:t>
      </w:r>
    </w:p>
    <w:p w14:paraId="46DF9CE2" w14:textId="6C67B9DC" w:rsidR="00111698" w:rsidRPr="00E24F6A" w:rsidRDefault="00111698" w:rsidP="00E24F6A">
      <w:pPr>
        <w:pStyle w:val="-"/>
        <w:jc w:val="center"/>
        <w:rPr>
          <w:lang w:val="ru"/>
        </w:rPr>
      </w:pPr>
      <w:r>
        <w:rPr>
          <w:szCs w:val="28"/>
        </w:rPr>
        <w:t>на тему: «</w:t>
      </w:r>
      <w:r w:rsidR="0047462E">
        <w:rPr>
          <w:szCs w:val="28"/>
        </w:rPr>
        <w:t>Рецензия проекта команды 3.1</w:t>
      </w:r>
      <w:r>
        <w:rPr>
          <w:szCs w:val="28"/>
        </w:rPr>
        <w:t>»</w:t>
      </w:r>
    </w:p>
    <w:p w14:paraId="0B9274BA" w14:textId="77777777" w:rsidR="00111698" w:rsidRPr="0047462E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  <w:lang w:val="ru"/>
        </w:rPr>
      </w:pPr>
    </w:p>
    <w:p w14:paraId="19537807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0D90023D" w14:textId="6B957215" w:rsidR="00111698" w:rsidRPr="00C201D8" w:rsidRDefault="00E20753" w:rsidP="004265EC">
      <w:pPr>
        <w:tabs>
          <w:tab w:val="left" w:pos="3769"/>
        </w:tabs>
        <w:spacing w:line="360" w:lineRule="auto"/>
        <w:ind w:left="119"/>
        <w:rPr>
          <w:rFonts w:ascii="Times New Roman" w:hAnsi="Times New Roman"/>
          <w:iCs/>
          <w:sz w:val="28"/>
        </w:rPr>
      </w:pPr>
      <w:r w:rsidRPr="004901D9">
        <w:rPr>
          <w:rFonts w:ascii="Times New Roman" w:hAnsi="Times New Roman"/>
          <w:iCs/>
          <w:sz w:val="28"/>
        </w:rPr>
        <w:t>Преподаватель _____________В.С. Тарасов, ст. преподаватель __.__20__</w:t>
      </w:r>
      <w:r w:rsidR="00C201D8">
        <w:rPr>
          <w:rFonts w:ascii="Times New Roman" w:hAnsi="Times New Roman"/>
          <w:iCs/>
          <w:sz w:val="28"/>
        </w:rPr>
        <w:br/>
        <w:t>Обучающийся ______________</w:t>
      </w:r>
      <w:r>
        <w:rPr>
          <w:rFonts w:ascii="Times New Roman" w:hAnsi="Times New Roman"/>
          <w:iCs/>
          <w:sz w:val="28"/>
        </w:rPr>
        <w:t>А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М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Дракин</w:t>
      </w:r>
      <w:r w:rsidRPr="004901D9">
        <w:rPr>
          <w:rFonts w:ascii="Times New Roman" w:hAnsi="Times New Roman"/>
          <w:iCs/>
          <w:sz w:val="28"/>
        </w:rPr>
        <w:t xml:space="preserve">, 3 курс, д/о </w:t>
      </w:r>
      <w:r w:rsidR="00C201D8">
        <w:rPr>
          <w:rFonts w:ascii="Times New Roman" w:hAnsi="Times New Roman"/>
          <w:iCs/>
          <w:sz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Т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Покушалова</w:t>
      </w:r>
      <w:r w:rsidRPr="004901D9">
        <w:rPr>
          <w:rFonts w:ascii="Times New Roman" w:hAnsi="Times New Roman"/>
          <w:iCs/>
          <w:sz w:val="28"/>
        </w:rPr>
        <w:t>, 3 курс, д/о</w:t>
      </w:r>
      <w:r w:rsidR="00111698">
        <w:rPr>
          <w:rFonts w:ascii="Times New Roman" w:hAnsi="Times New Roman"/>
          <w:sz w:val="28"/>
          <w:szCs w:val="28"/>
        </w:rPr>
        <w:t xml:space="preserve">  </w:t>
      </w:r>
      <w:r w:rsidR="00C201D8">
        <w:rPr>
          <w:rFonts w:ascii="Times New Roman" w:hAnsi="Times New Roman"/>
          <w:sz w:val="28"/>
          <w:szCs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И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Величко</w:t>
      </w:r>
      <w:r w:rsidRPr="004901D9">
        <w:rPr>
          <w:rFonts w:ascii="Times New Roman" w:hAnsi="Times New Roman"/>
          <w:iCs/>
          <w:sz w:val="28"/>
        </w:rPr>
        <w:t>, 3 курс, д/о</w:t>
      </w:r>
      <w:r>
        <w:rPr>
          <w:rFonts w:ascii="Times New Roman" w:hAnsi="Times New Roman"/>
          <w:sz w:val="28"/>
          <w:szCs w:val="28"/>
        </w:rPr>
        <w:t xml:space="preserve">  </w:t>
      </w:r>
    </w:p>
    <w:p w14:paraId="37F4A690" w14:textId="77777777" w:rsidR="00E20753" w:rsidRDefault="00E20753" w:rsidP="00757002">
      <w:pPr>
        <w:tabs>
          <w:tab w:val="left" w:pos="3402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72754E8D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88164FC" w14:textId="77777777" w:rsidR="00D31A14" w:rsidRDefault="00D31A14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70BDBA8" w14:textId="77777777" w:rsidR="00D31A14" w:rsidRDefault="00D31A14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74777D8" w14:textId="77777777" w:rsidR="00111698" w:rsidRDefault="00111698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Воронеж</w:t>
      </w:r>
    </w:p>
    <w:p w14:paraId="5972F04D" w14:textId="29799277" w:rsidR="00E20753" w:rsidRPr="00F7503F" w:rsidRDefault="001213A2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</w:p>
    <w:p w14:paraId="1A85C273" w14:textId="77777777" w:rsidR="00D31A14" w:rsidRDefault="00D31A14">
      <w:pPr>
        <w:spacing w:after="160" w:line="259" w:lineRule="auto"/>
        <w:rPr>
          <w:rFonts w:ascii="Times New Roman" w:hAnsi="Times New Roman"/>
          <w:b/>
          <w:color w:val="000000" w:themeColor="text1"/>
          <w:sz w:val="32"/>
          <w:szCs w:val="28"/>
        </w:rPr>
      </w:pPr>
      <w:bookmarkStart w:id="1" w:name="_Toc53690659"/>
      <w:bookmarkStart w:id="2" w:name="_Toc104476294"/>
      <w:bookmarkStart w:id="3" w:name="_Toc104476445"/>
      <w:bookmarkStart w:id="4" w:name="_Toc104548858"/>
      <w:r>
        <w:br w:type="page"/>
      </w:r>
    </w:p>
    <w:p w14:paraId="32577D26" w14:textId="35445BE2" w:rsidR="00F046BD" w:rsidRDefault="00FC5E14" w:rsidP="00F046BD">
      <w:pPr>
        <w:pStyle w:val="afd"/>
        <w:rPr>
          <w:b w:val="0"/>
          <w:color w:val="auto"/>
          <w:sz w:val="28"/>
        </w:rPr>
      </w:pPr>
      <w:bookmarkStart w:id="5" w:name="_Toc146729447"/>
      <w:r>
        <w:lastRenderedPageBreak/>
        <w:t>Содержание</w:t>
      </w:r>
      <w:bookmarkEnd w:id="1"/>
      <w:bookmarkEnd w:id="2"/>
      <w:bookmarkEnd w:id="3"/>
      <w:bookmarkEnd w:id="4"/>
      <w:bookmarkEnd w:id="5"/>
    </w:p>
    <w:p w14:paraId="67C5BDF5" w14:textId="77777777" w:rsidR="00871659" w:rsidRDefault="008904B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r w:rsidRPr="008904BA">
        <w:rPr>
          <w:rFonts w:ascii="Times New Roman" w:hAnsi="Times New Roman"/>
          <w:sz w:val="28"/>
          <w:szCs w:val="28"/>
        </w:rPr>
        <w:fldChar w:fldCharType="begin"/>
      </w:r>
      <w:r w:rsidRPr="008904BA">
        <w:rPr>
          <w:rFonts w:ascii="Times New Roman" w:hAnsi="Times New Roman"/>
          <w:sz w:val="28"/>
          <w:szCs w:val="28"/>
        </w:rPr>
        <w:instrText xml:space="preserve"> TOC \h \z \t "Введение/Заключение;1;Название Параграфа;2;Список использованных источников;1;Содержание;1;Название главы;1;Название Пункта;3" </w:instrText>
      </w:r>
      <w:r w:rsidRPr="008904BA">
        <w:rPr>
          <w:rFonts w:ascii="Times New Roman" w:hAnsi="Times New Roman"/>
          <w:sz w:val="28"/>
          <w:szCs w:val="28"/>
        </w:rPr>
        <w:fldChar w:fldCharType="separate"/>
      </w:r>
      <w:hyperlink w:anchor="_Toc146729447" w:history="1">
        <w:r w:rsidR="00871659" w:rsidRPr="00FA1EBA">
          <w:rPr>
            <w:rStyle w:val="ab"/>
            <w:noProof/>
          </w:rPr>
          <w:t>Содержание</w:t>
        </w:r>
        <w:r w:rsidR="00871659">
          <w:rPr>
            <w:noProof/>
            <w:webHidden/>
          </w:rPr>
          <w:tab/>
        </w:r>
        <w:r w:rsidR="00871659">
          <w:rPr>
            <w:noProof/>
            <w:webHidden/>
          </w:rPr>
          <w:fldChar w:fldCharType="begin"/>
        </w:r>
        <w:r w:rsidR="00871659">
          <w:rPr>
            <w:noProof/>
            <w:webHidden/>
          </w:rPr>
          <w:instrText xml:space="preserve"> PAGEREF _Toc146729447 \h </w:instrText>
        </w:r>
        <w:r w:rsidR="00871659">
          <w:rPr>
            <w:noProof/>
            <w:webHidden/>
          </w:rPr>
        </w:r>
        <w:r w:rsidR="00871659">
          <w:rPr>
            <w:noProof/>
            <w:webHidden/>
          </w:rPr>
          <w:fldChar w:fldCharType="separate"/>
        </w:r>
        <w:r w:rsidR="00871659">
          <w:rPr>
            <w:noProof/>
            <w:webHidden/>
          </w:rPr>
          <w:t>2</w:t>
        </w:r>
        <w:r w:rsidR="00871659">
          <w:rPr>
            <w:noProof/>
            <w:webHidden/>
          </w:rPr>
          <w:fldChar w:fldCharType="end"/>
        </w:r>
      </w:hyperlink>
    </w:p>
    <w:p w14:paraId="28155558" w14:textId="77777777" w:rsidR="00871659" w:rsidRDefault="0087165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48" w:history="1">
        <w:r w:rsidRPr="00FA1EBA">
          <w:rPr>
            <w:rStyle w:val="ab"/>
            <w:noProof/>
          </w:rPr>
          <w:t>1 Функциональность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77D5AD" w14:textId="77777777" w:rsidR="00871659" w:rsidRDefault="0087165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49" w:history="1">
        <w:r w:rsidRPr="00FA1EBA">
          <w:rPr>
            <w:rStyle w:val="ab"/>
            <w:noProof/>
          </w:rPr>
          <w:t>2</w:t>
        </w:r>
        <w:r w:rsidRPr="00FA1EBA">
          <w:rPr>
            <w:rStyle w:val="ab"/>
            <w:noProof/>
            <w:shd w:val="clear" w:color="auto" w:fill="FFFFFF"/>
          </w:rPr>
          <w:t xml:space="preserve"> Swagger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4D3D57" w14:textId="77777777" w:rsidR="00871659" w:rsidRDefault="0087165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50" w:history="1">
        <w:r w:rsidRPr="00FA1EBA">
          <w:rPr>
            <w:rStyle w:val="ab"/>
            <w:noProof/>
          </w:rPr>
          <w:t>3</w:t>
        </w:r>
        <w:r w:rsidRPr="00FA1EBA">
          <w:rPr>
            <w:rStyle w:val="ab"/>
            <w:noProof/>
            <w:shd w:val="clear" w:color="auto" w:fill="FFFFFF"/>
          </w:rPr>
          <w:t xml:space="preserve"> Документация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37173C" w14:textId="77777777" w:rsidR="00871659" w:rsidRDefault="0087165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51" w:history="1">
        <w:r w:rsidRPr="00FA1EBA">
          <w:rPr>
            <w:rStyle w:val="ab"/>
            <w:noProof/>
          </w:rPr>
          <w:t>3.1</w:t>
        </w:r>
        <w:r w:rsidRPr="00FA1EBA">
          <w:rPr>
            <w:rStyle w:val="ab"/>
            <w:noProof/>
            <w:shd w:val="clear" w:color="auto" w:fill="FFFFFF"/>
          </w:rPr>
          <w:t xml:space="preserve">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83308A" w14:textId="77777777" w:rsidR="00871659" w:rsidRDefault="0087165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52" w:history="1">
        <w:r w:rsidRPr="00FA1EBA">
          <w:rPr>
            <w:rStyle w:val="ab"/>
            <w:noProof/>
          </w:rPr>
          <w:t>3.2</w:t>
        </w:r>
        <w:r w:rsidRPr="00FA1EBA">
          <w:rPr>
            <w:rStyle w:val="ab"/>
            <w:noProof/>
            <w:shd w:val="clear" w:color="auto" w:fill="FFFFFF"/>
          </w:rPr>
          <w:t xml:space="preserve"> Курсовая работа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E9EC83" w14:textId="77777777" w:rsidR="00871659" w:rsidRDefault="0087165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53" w:history="1">
        <w:r w:rsidRPr="00FA1EBA">
          <w:rPr>
            <w:rStyle w:val="ab"/>
            <w:noProof/>
          </w:rPr>
          <w:t>3.3</w:t>
        </w:r>
        <w:r w:rsidRPr="00FA1EBA">
          <w:rPr>
            <w:rStyle w:val="ab"/>
            <w:noProof/>
            <w:shd w:val="clear" w:color="auto" w:fill="FFFFFF"/>
          </w:rPr>
          <w:t xml:space="preserve"> Сопроводительное письмо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2310EA" w14:textId="77777777" w:rsidR="00871659" w:rsidRDefault="0087165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54" w:history="1">
        <w:r w:rsidRPr="00FA1EBA">
          <w:rPr>
            <w:rStyle w:val="ab"/>
            <w:noProof/>
          </w:rPr>
          <w:t>3.4</w:t>
        </w:r>
        <w:r w:rsidRPr="00FA1EBA">
          <w:rPr>
            <w:rStyle w:val="ab"/>
            <w:noProof/>
            <w:shd w:val="clear" w:color="auto" w:fill="FFFFFF"/>
          </w:rPr>
          <w:t xml:space="preserve"> Диаграммы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4CCB1C" w14:textId="77777777" w:rsidR="00871659" w:rsidRDefault="0087165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55" w:history="1">
        <w:r w:rsidRPr="00FA1EBA">
          <w:rPr>
            <w:rStyle w:val="ab"/>
            <w:noProof/>
          </w:rPr>
          <w:t>3.5</w:t>
        </w:r>
        <w:r w:rsidRPr="00FA1EBA">
          <w:rPr>
            <w:rStyle w:val="ab"/>
            <w:noProof/>
            <w:shd w:val="clear" w:color="auto" w:fill="FFFFFF"/>
          </w:rPr>
          <w:t xml:space="preserve"> Видео и </w:t>
        </w:r>
        <w:r w:rsidRPr="00FA1EBA">
          <w:rPr>
            <w:rStyle w:val="ab"/>
            <w:noProof/>
          </w:rPr>
          <w:t>презентация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18C371" w14:textId="77777777" w:rsidR="00871659" w:rsidRDefault="0087165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56" w:history="1">
        <w:r w:rsidRPr="00FA1EBA">
          <w:rPr>
            <w:rStyle w:val="ab"/>
            <w:noProof/>
          </w:rPr>
          <w:t>3.6</w:t>
        </w:r>
        <w:r w:rsidRPr="00FA1EBA">
          <w:rPr>
            <w:rStyle w:val="ab"/>
            <w:noProof/>
            <w:shd w:val="clear" w:color="auto" w:fill="FFFFFF"/>
          </w:rPr>
          <w:t xml:space="preserve"> Таск-менеджер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0EB0D4" w14:textId="77777777" w:rsidR="00871659" w:rsidRDefault="0087165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57" w:history="1">
        <w:r w:rsidRPr="00FA1EBA">
          <w:rPr>
            <w:rStyle w:val="ab"/>
            <w:noProof/>
            <w:lang w:val="en-US"/>
          </w:rPr>
          <w:t>3.7 README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A26246" w14:textId="77777777" w:rsidR="00871659" w:rsidRDefault="0087165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6729458" w:history="1">
        <w:r w:rsidRPr="00FA1EBA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B7DFC2" w14:textId="170435D3" w:rsidR="00F046BD" w:rsidRPr="00CB6466" w:rsidRDefault="008904BA" w:rsidP="008904BA">
      <w:pPr>
        <w:pStyle w:val="afd"/>
        <w:rPr>
          <w:sz w:val="28"/>
        </w:rPr>
      </w:pPr>
      <w:r w:rsidRPr="008904BA">
        <w:rPr>
          <w:sz w:val="28"/>
        </w:rPr>
        <w:fldChar w:fldCharType="end"/>
      </w:r>
    </w:p>
    <w:p w14:paraId="4715DF44" w14:textId="0B554959" w:rsidR="005F75F7" w:rsidRPr="00CB6466" w:rsidRDefault="005F75F7" w:rsidP="00FF22E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31BE194" w14:textId="77777777" w:rsidR="005F75F7" w:rsidRPr="00865813" w:rsidRDefault="005F75F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</w:p>
    <w:p w14:paraId="2B1F4BAF" w14:textId="77777777" w:rsidR="00A06FA5" w:rsidRDefault="00A06FA5" w:rsidP="00A06FA5">
      <w:pPr>
        <w:pStyle w:val="a4"/>
      </w:pPr>
      <w:bookmarkStart w:id="6" w:name="_Toc146729448"/>
      <w:r w:rsidRPr="00A06FA5">
        <w:lastRenderedPageBreak/>
        <w:t>Функциональность сайта</w:t>
      </w:r>
      <w:bookmarkEnd w:id="6"/>
    </w:p>
    <w:p w14:paraId="5F49FA02" w14:textId="2BE6E676" w:rsidR="00322CCB" w:rsidRDefault="00322CCB" w:rsidP="00322CCB">
      <w:pPr>
        <w:pStyle w:val="aff3"/>
      </w:pPr>
      <w:r>
        <w:t>Ф</w:t>
      </w:r>
      <w:r>
        <w:t>ункциональные требования приложения:</w:t>
      </w:r>
    </w:p>
    <w:p w14:paraId="3409060E" w14:textId="77777777" w:rsidR="00322CCB" w:rsidRDefault="00322CCB" w:rsidP="00322CCB">
      <w:pPr>
        <w:pStyle w:val="a"/>
      </w:pPr>
      <w:r>
        <w:t>осуществление обнаружения и классификации объектов на загруженных изображениях;</w:t>
      </w:r>
    </w:p>
    <w:p w14:paraId="593A0D11" w14:textId="77777777" w:rsidR="00322CCB" w:rsidRDefault="00322CCB" w:rsidP="00322CCB">
      <w:pPr>
        <w:pStyle w:val="a"/>
      </w:pPr>
      <w:r>
        <w:rPr>
          <w:sz w:val="14"/>
          <w:szCs w:val="14"/>
        </w:rPr>
        <w:t>  </w:t>
      </w:r>
      <w:r>
        <w:t>просмотр истории ранее обработанных изображений авторизованным пользователем.</w:t>
      </w:r>
    </w:p>
    <w:p w14:paraId="2314380B" w14:textId="049C910E" w:rsidR="00322CCB" w:rsidRDefault="00322CCB" w:rsidP="00322CCB">
      <w:pPr>
        <w:pStyle w:val="aff3"/>
        <w:rPr>
          <w:sz w:val="24"/>
          <w:szCs w:val="24"/>
        </w:rPr>
      </w:pPr>
      <w:r>
        <w:t>Н</w:t>
      </w:r>
      <w:r>
        <w:t>ефункциональные требования:</w:t>
      </w:r>
    </w:p>
    <w:p w14:paraId="59B6C2EE" w14:textId="77777777" w:rsidR="00322CCB" w:rsidRDefault="00322CCB" w:rsidP="00322CCB">
      <w:pPr>
        <w:pStyle w:val="a"/>
      </w:pPr>
      <w:r>
        <w:t>приложение должно отвечать на запросы пользователей в течение нескольких секунд;</w:t>
      </w:r>
    </w:p>
    <w:p w14:paraId="5361027F" w14:textId="77777777" w:rsidR="00322CCB" w:rsidRDefault="00322CCB" w:rsidP="00322CCB">
      <w:pPr>
        <w:pStyle w:val="a"/>
      </w:pPr>
      <w:r>
        <w:rPr>
          <w:sz w:val="14"/>
          <w:szCs w:val="14"/>
        </w:rPr>
        <w:t> </w:t>
      </w:r>
      <w:r>
        <w:t>наличие интерфейса, выполненного в едином стиле со всем необходимым набором функций, чтобы с ним могли работать пользователи различных возрастных и культурных групп;</w:t>
      </w:r>
    </w:p>
    <w:p w14:paraId="4BA99A67" w14:textId="77777777" w:rsidR="00322CCB" w:rsidRDefault="00322CCB" w:rsidP="00322CCB">
      <w:pPr>
        <w:pStyle w:val="a"/>
      </w:pPr>
      <w:r>
        <w:rPr>
          <w:sz w:val="14"/>
          <w:szCs w:val="14"/>
        </w:rPr>
        <w:t> </w:t>
      </w:r>
      <w:r>
        <w:t>использование современных технологий и инструментов разработки.</w:t>
      </w:r>
    </w:p>
    <w:p w14:paraId="432AB25C" w14:textId="2133C851" w:rsidR="00322CCB" w:rsidRPr="00A06FA5" w:rsidRDefault="0079226F" w:rsidP="0079226F">
      <w:pPr>
        <w:pStyle w:val="aff3"/>
      </w:pPr>
      <w:r>
        <w:t>На рисунках 1-6 приведены примеры реализации функциональности сайта.</w:t>
      </w:r>
    </w:p>
    <w:p w14:paraId="6AA74F90" w14:textId="38EDC4B5" w:rsidR="00A06FA5" w:rsidRDefault="00322CCB" w:rsidP="00B3192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4A0390F" wp14:editId="1683AB5D">
            <wp:extent cx="4754880" cy="8030440"/>
            <wp:effectExtent l="0" t="0" r="762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196" cy="80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0740" w14:textId="0AD63217" w:rsidR="00B31927" w:rsidRDefault="0079226F" w:rsidP="00B31927">
      <w:pPr>
        <w:pStyle w:val="a0"/>
      </w:pPr>
      <w:r w:rsidRPr="00B31927">
        <w:t>обнаружения и классификации объектов на загруженных изображениях</w:t>
      </w:r>
    </w:p>
    <w:p w14:paraId="718FC768" w14:textId="79842C42" w:rsidR="00322CCB" w:rsidRDefault="00322CCB" w:rsidP="00B3192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EA2C7D3" wp14:editId="67089FBA">
            <wp:extent cx="4518660" cy="81000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129" cy="810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626D" w14:textId="4B06D4FA" w:rsidR="00B31927" w:rsidRDefault="00B31927" w:rsidP="00B31927">
      <w:pPr>
        <w:pStyle w:val="a0"/>
        <w:rPr>
          <w:sz w:val="24"/>
          <w:szCs w:val="24"/>
        </w:rPr>
      </w:pPr>
      <w:r>
        <w:rPr>
          <w:shd w:val="clear" w:color="auto" w:fill="FFFFFF"/>
        </w:rPr>
        <w:t>просмотр истории ранее обработанных изображений авторизованным пользователем</w:t>
      </w:r>
    </w:p>
    <w:p w14:paraId="477A05BC" w14:textId="7CDFE8E3" w:rsidR="00322CCB" w:rsidRDefault="00322CCB" w:rsidP="001E20E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4F640FB" wp14:editId="64BD56A1">
            <wp:extent cx="4411980" cy="7790880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336" cy="77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1AAD" w14:textId="77777777" w:rsidR="001E20E7" w:rsidRPr="001E20E7" w:rsidRDefault="001E20E7" w:rsidP="001E20E7">
      <w:pPr>
        <w:pStyle w:val="a0"/>
      </w:pPr>
      <w:r w:rsidRPr="001E20E7">
        <w:t>обнаружения и классификации объектов на загруженных изображениях</w:t>
      </w:r>
    </w:p>
    <w:p w14:paraId="1ED79D9C" w14:textId="77777777" w:rsidR="001E20E7" w:rsidRDefault="001E20E7" w:rsidP="00A06FA5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5389547" w14:textId="63889D7D" w:rsidR="00322CCB" w:rsidRDefault="00322CCB" w:rsidP="002E565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B0EB495" wp14:editId="4D98B802">
            <wp:extent cx="4640580" cy="817671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393" cy="81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DFC2" w14:textId="77777777" w:rsidR="002E5658" w:rsidRPr="002E5658" w:rsidRDefault="002E5658" w:rsidP="002E5658">
      <w:pPr>
        <w:pStyle w:val="a0"/>
      </w:pPr>
      <w:r w:rsidRPr="002E5658">
        <w:t>обнаружения и классификации объектов на загруженных изображениях</w:t>
      </w:r>
    </w:p>
    <w:p w14:paraId="34BA1E01" w14:textId="77777777" w:rsidR="002E5658" w:rsidRDefault="002E5658" w:rsidP="00A06FA5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CAB181D" w14:textId="055AC953" w:rsidR="00322CCB" w:rsidRDefault="00322CCB" w:rsidP="007857A4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EA1C92" wp14:editId="05238E77">
            <wp:extent cx="4274820" cy="79121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492" cy="792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8F06" w14:textId="1ACB6FEA" w:rsidR="007857A4" w:rsidRDefault="007857A4" w:rsidP="007857A4">
      <w:pPr>
        <w:pStyle w:val="a0"/>
        <w:rPr>
          <w:sz w:val="24"/>
          <w:szCs w:val="24"/>
        </w:rPr>
      </w:pPr>
      <w:r>
        <w:rPr>
          <w:shd w:val="clear" w:color="auto" w:fill="FFFFFF"/>
        </w:rPr>
        <w:t xml:space="preserve">просмотр истории ранее обработанных изображений </w:t>
      </w:r>
      <w:r>
        <w:rPr>
          <w:shd w:val="clear" w:color="auto" w:fill="FFFFFF"/>
        </w:rPr>
        <w:t>не</w:t>
      </w:r>
      <w:r>
        <w:rPr>
          <w:shd w:val="clear" w:color="auto" w:fill="FFFFFF"/>
        </w:rPr>
        <w:t>авторизованным пользователем</w:t>
      </w:r>
    </w:p>
    <w:p w14:paraId="3017BA1F" w14:textId="068BCDE3" w:rsidR="00322CCB" w:rsidRDefault="00322CCB" w:rsidP="00347FA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C66318A" wp14:editId="776475ED">
            <wp:extent cx="4541520" cy="82168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749" cy="82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C055" w14:textId="5320591D" w:rsidR="00347FA2" w:rsidRDefault="00347FA2" w:rsidP="00347FA2">
      <w:pPr>
        <w:pStyle w:val="a0"/>
        <w:rPr>
          <w:sz w:val="24"/>
          <w:szCs w:val="24"/>
        </w:rPr>
      </w:pPr>
      <w:r>
        <w:rPr>
          <w:shd w:val="clear" w:color="auto" w:fill="FFFFFF"/>
        </w:rPr>
        <w:t>просмотр истории ранее обработанных изображений авторизованным пользователем</w:t>
      </w:r>
    </w:p>
    <w:p w14:paraId="75D7E64D" w14:textId="56EC58E8" w:rsidR="00322CCB" w:rsidRDefault="00322CCB" w:rsidP="0077480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41BA542" wp14:editId="7DBFF41C">
            <wp:extent cx="3700173" cy="82219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(недостаток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788" cy="82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5365" w14:textId="77777777" w:rsidR="0077480B" w:rsidRPr="0077480B" w:rsidRDefault="0077480B" w:rsidP="0077480B">
      <w:pPr>
        <w:pStyle w:val="a0"/>
      </w:pPr>
      <w:r w:rsidRPr="0077480B">
        <w:t>просмотр истории ранее обработанных изображений авторизованным пользователем</w:t>
      </w:r>
    </w:p>
    <w:p w14:paraId="0C375205" w14:textId="77777777" w:rsidR="0077480B" w:rsidRDefault="0077480B" w:rsidP="00A06FA5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E785D69" w14:textId="6CB60060" w:rsidR="0077480B" w:rsidRDefault="0077480B" w:rsidP="0077480B">
      <w:pPr>
        <w:pStyle w:val="aff3"/>
      </w:pPr>
      <w:r>
        <w:t>Н</w:t>
      </w:r>
      <w:r>
        <w:t>а рисунке 7 приведены пример недостатка реализации функциональности из-за того, что переворачивается изображение</w:t>
      </w:r>
      <w:r>
        <w:t>.</w:t>
      </w:r>
    </w:p>
    <w:p w14:paraId="1D3965C7" w14:textId="3C317C2E" w:rsidR="0077480B" w:rsidRDefault="0077480B" w:rsidP="0077480B">
      <w:pPr>
        <w:pStyle w:val="aff3"/>
      </w:pPr>
      <w:r>
        <w:t>Также один из недостатков:</w:t>
      </w:r>
    </w:p>
    <w:p w14:paraId="71879D99" w14:textId="4C7B4756" w:rsidR="002D52D1" w:rsidRDefault="00BB238C" w:rsidP="002D52D1">
      <w:pPr>
        <w:pStyle w:val="a"/>
      </w:pPr>
      <w:r>
        <w:t>н</w:t>
      </w:r>
      <w:r w:rsidR="0077480B">
        <w:t>е указан формат в ТЗ и курсовом проекте для обработки изображения</w:t>
      </w:r>
      <w:r>
        <w:t>.</w:t>
      </w:r>
    </w:p>
    <w:p w14:paraId="7B774536" w14:textId="7AB5EA45" w:rsidR="00A06FA5" w:rsidRPr="002D52D1" w:rsidRDefault="00A06FA5" w:rsidP="002D52D1">
      <w:pPr>
        <w:pStyle w:val="a4"/>
      </w:pPr>
      <w:bookmarkStart w:id="7" w:name="_Toc146729449"/>
      <w:proofErr w:type="spellStart"/>
      <w:r w:rsidRPr="002D52D1">
        <w:rPr>
          <w:shd w:val="clear" w:color="auto" w:fill="FFFFFF"/>
        </w:rPr>
        <w:t>Swagger</w:t>
      </w:r>
      <w:bookmarkEnd w:id="7"/>
      <w:proofErr w:type="spellEnd"/>
    </w:p>
    <w:p w14:paraId="29A72AB2" w14:textId="22EDA207" w:rsidR="00A06FA5" w:rsidRPr="00A06FA5" w:rsidRDefault="002D52D1" w:rsidP="002D52D1">
      <w:pPr>
        <w:pStyle w:val="aff3"/>
        <w:rPr>
          <w:sz w:val="24"/>
          <w:szCs w:val="24"/>
        </w:rPr>
      </w:pPr>
      <w:r>
        <w:t>М</w:t>
      </w:r>
      <w:r w:rsidR="00A06FA5" w:rsidRPr="00A06FA5">
        <w:t>инусы:</w:t>
      </w:r>
    </w:p>
    <w:p w14:paraId="0D1DAEBB" w14:textId="3B845CC3" w:rsidR="00A06FA5" w:rsidRPr="00A06FA5" w:rsidRDefault="00BB238C" w:rsidP="002D52D1">
      <w:pPr>
        <w:pStyle w:val="a"/>
        <w:rPr>
          <w:sz w:val="24"/>
          <w:szCs w:val="24"/>
        </w:rPr>
      </w:pPr>
      <w:r>
        <w:t>н</w:t>
      </w:r>
      <w:r w:rsidR="00A06FA5" w:rsidRPr="00A06FA5">
        <w:t xml:space="preserve">е загружается картинка для проверки метода </w:t>
      </w:r>
      <w:proofErr w:type="spellStart"/>
      <w:r w:rsidR="00A06FA5" w:rsidRPr="00A06FA5">
        <w:t>детекции</w:t>
      </w:r>
      <w:proofErr w:type="spellEnd"/>
      <w:r>
        <w:t>.</w:t>
      </w:r>
    </w:p>
    <w:p w14:paraId="46C4FB06" w14:textId="36279311" w:rsidR="00A06FA5" w:rsidRPr="00A06FA5" w:rsidRDefault="002D52D1" w:rsidP="002D52D1">
      <w:pPr>
        <w:pStyle w:val="aff3"/>
        <w:rPr>
          <w:sz w:val="24"/>
          <w:szCs w:val="24"/>
        </w:rPr>
      </w:pPr>
      <w:r>
        <w:t>П</w:t>
      </w:r>
      <w:r w:rsidR="00A06FA5" w:rsidRPr="00A06FA5">
        <w:t>люсы:</w:t>
      </w:r>
    </w:p>
    <w:p w14:paraId="57E429E9" w14:textId="6C220DCF" w:rsidR="002D52D1" w:rsidRPr="0084415D" w:rsidRDefault="00A06FA5" w:rsidP="0084415D">
      <w:pPr>
        <w:pStyle w:val="a"/>
      </w:pPr>
      <w:r w:rsidRPr="0084415D">
        <w:t xml:space="preserve">в целом </w:t>
      </w:r>
      <w:proofErr w:type="spellStart"/>
      <w:r w:rsidR="002D52D1" w:rsidRPr="0084415D">
        <w:t>swagger</w:t>
      </w:r>
      <w:proofErr w:type="spellEnd"/>
      <w:r w:rsidRPr="0084415D">
        <w:t xml:space="preserve"> работает хорошо</w:t>
      </w:r>
      <w:r w:rsidR="00BB238C">
        <w:t>.</w:t>
      </w:r>
    </w:p>
    <w:p w14:paraId="2071689E" w14:textId="42BE3124" w:rsidR="00A06FA5" w:rsidRPr="0084415D" w:rsidRDefault="00A06FA5" w:rsidP="0084415D">
      <w:pPr>
        <w:pStyle w:val="a4"/>
        <w:rPr>
          <w:sz w:val="24"/>
          <w:szCs w:val="24"/>
        </w:rPr>
      </w:pPr>
      <w:bookmarkStart w:id="8" w:name="_Toc146729450"/>
      <w:r w:rsidRPr="002D52D1">
        <w:rPr>
          <w:shd w:val="clear" w:color="auto" w:fill="FFFFFF"/>
        </w:rPr>
        <w:t>Документация</w:t>
      </w:r>
      <w:bookmarkEnd w:id="8"/>
    </w:p>
    <w:p w14:paraId="19C940D8" w14:textId="630FD2D9" w:rsidR="0084415D" w:rsidRDefault="00A06FA5" w:rsidP="0084415D">
      <w:pPr>
        <w:pStyle w:val="a5"/>
        <w:rPr>
          <w:sz w:val="24"/>
          <w:szCs w:val="24"/>
        </w:rPr>
      </w:pPr>
      <w:bookmarkStart w:id="9" w:name="_Toc146729451"/>
      <w:r w:rsidRPr="00A06FA5">
        <w:rPr>
          <w:shd w:val="clear" w:color="auto" w:fill="FFFFFF"/>
        </w:rPr>
        <w:t>Техническое задание</w:t>
      </w:r>
      <w:bookmarkEnd w:id="9"/>
    </w:p>
    <w:p w14:paraId="642AA7C2" w14:textId="77777777" w:rsidR="0084415D" w:rsidRDefault="0084415D" w:rsidP="0084415D">
      <w:pPr>
        <w:pStyle w:val="aff3"/>
      </w:pPr>
      <w:r>
        <w:t>Минусы:</w:t>
      </w:r>
    </w:p>
    <w:p w14:paraId="114B2311" w14:textId="3F57AA41" w:rsidR="0084415D" w:rsidRDefault="00A300A1" w:rsidP="0084415D">
      <w:pPr>
        <w:pStyle w:val="a"/>
      </w:pPr>
      <w:r>
        <w:t>р</w:t>
      </w:r>
      <w:r w:rsidR="0084415D">
        <w:t>азные тире (пример на рис. 8)</w:t>
      </w:r>
      <w:r w:rsidR="008E7212">
        <w:t>.</w:t>
      </w:r>
    </w:p>
    <w:p w14:paraId="7118A84B" w14:textId="59FD40CD" w:rsidR="0084415D" w:rsidRDefault="0084415D" w:rsidP="0084415D">
      <w:pPr>
        <w:pStyle w:val="a"/>
        <w:numPr>
          <w:ilvl w:val="0"/>
          <w:numId w:val="0"/>
        </w:numPr>
        <w:ind w:left="-426"/>
        <w:jc w:val="center"/>
      </w:pPr>
      <w:r w:rsidRPr="00A06FA5">
        <w:rPr>
          <w:noProof/>
          <w:bdr w:val="none" w:sz="0" w:space="0" w:color="auto" w:frame="1"/>
        </w:rPr>
        <w:drawing>
          <wp:inline distT="0" distB="0" distL="0" distR="0" wp14:anchorId="63ABE68A" wp14:editId="54B835D1">
            <wp:extent cx="5730240" cy="1836420"/>
            <wp:effectExtent l="0" t="0" r="3810" b="0"/>
            <wp:docPr id="14" name="Рисунок 14" descr="https://lh5.googleusercontent.com/aCvb0diICD_VTwl9JNoiryFUUT1MzLD3p8af4Lhkk_osNwDuD5wVSE7eMwsRQpW_nPi8MNZ-eVeOPGrInraI2oK3YcixJ9-4HoMucD_Zr68UsTc-aepV-D6jrtcD8bPsuqA8_PX_-i-N2YiToWfcl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Cvb0diICD_VTwl9JNoiryFUUT1MzLD3p8af4Lhkk_osNwDuD5wVSE7eMwsRQpW_nPi8MNZ-eVeOPGrInraI2oK3YcixJ9-4HoMucD_Zr68UsTc-aepV-D6jrtcD8bPsuqA8_PX_-i-N2YiToWfclk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F920" w14:textId="283720CA" w:rsidR="0084415D" w:rsidRDefault="0084415D" w:rsidP="0084415D">
      <w:pPr>
        <w:pStyle w:val="a0"/>
      </w:pPr>
      <w:r>
        <w:t>пример разных тире</w:t>
      </w:r>
    </w:p>
    <w:p w14:paraId="67D57730" w14:textId="77777777" w:rsidR="0084415D" w:rsidRDefault="0084415D" w:rsidP="0084415D">
      <w:pPr>
        <w:pStyle w:val="aff3"/>
      </w:pPr>
      <w:r>
        <w:t>Плюсы:</w:t>
      </w:r>
    </w:p>
    <w:p w14:paraId="1E72C086" w14:textId="36D32B0D" w:rsidR="00757777" w:rsidRDefault="008E7212" w:rsidP="00757777">
      <w:pPr>
        <w:pStyle w:val="a"/>
      </w:pPr>
      <w:r>
        <w:lastRenderedPageBreak/>
        <w:t>х</w:t>
      </w:r>
      <w:r w:rsidR="0084415D">
        <w:t>орошее оформление ТЗ в целом</w:t>
      </w:r>
      <w:r>
        <w:t>.</w:t>
      </w:r>
    </w:p>
    <w:p w14:paraId="4CA6101F" w14:textId="33509AF7" w:rsidR="00A06FA5" w:rsidRPr="00757777" w:rsidRDefault="00A06FA5" w:rsidP="00757777">
      <w:pPr>
        <w:pStyle w:val="a5"/>
      </w:pPr>
      <w:bookmarkStart w:id="10" w:name="_Toc146729452"/>
      <w:r w:rsidRPr="00757777">
        <w:rPr>
          <w:shd w:val="clear" w:color="auto" w:fill="FFFFFF"/>
        </w:rPr>
        <w:t>Курсовая работа</w:t>
      </w:r>
      <w:bookmarkEnd w:id="10"/>
    </w:p>
    <w:p w14:paraId="67713AEB" w14:textId="15820BB0" w:rsidR="00757777" w:rsidRDefault="00757777" w:rsidP="00757777">
      <w:pPr>
        <w:pStyle w:val="aff3"/>
      </w:pPr>
      <w:r>
        <w:t>М</w:t>
      </w:r>
      <w:r w:rsidR="00A06FA5" w:rsidRPr="00A06FA5">
        <w:t>инусы:</w:t>
      </w:r>
    </w:p>
    <w:p w14:paraId="6E71024D" w14:textId="470CD562" w:rsidR="00757777" w:rsidRDefault="008E7212" w:rsidP="00757777">
      <w:pPr>
        <w:pStyle w:val="a"/>
      </w:pPr>
      <w:r>
        <w:t>р</w:t>
      </w:r>
      <w:r w:rsidR="00757777">
        <w:t>азный шрифт на титульном листе</w:t>
      </w:r>
      <w:r w:rsidR="00683E2B">
        <w:t xml:space="preserve"> (на рис. 9)</w:t>
      </w:r>
      <w:r>
        <w:t>;</w:t>
      </w:r>
    </w:p>
    <w:p w14:paraId="5EAFEB3A" w14:textId="131467FE" w:rsidR="00683E2B" w:rsidRDefault="00683E2B" w:rsidP="00683E2B">
      <w:pPr>
        <w:pStyle w:val="a"/>
        <w:numPr>
          <w:ilvl w:val="0"/>
          <w:numId w:val="0"/>
        </w:numPr>
        <w:ind w:left="1219"/>
      </w:pPr>
      <w:r w:rsidRPr="00A06FA5">
        <w:rPr>
          <w:noProof/>
          <w:bdr w:val="none" w:sz="0" w:space="0" w:color="auto" w:frame="1"/>
        </w:rPr>
        <w:drawing>
          <wp:inline distT="0" distB="0" distL="0" distR="0" wp14:anchorId="10E63BA4" wp14:editId="6B8AB72D">
            <wp:extent cx="3947160" cy="1706880"/>
            <wp:effectExtent l="0" t="0" r="0" b="7620"/>
            <wp:docPr id="13" name="Рисунок 13" descr="https://lh6.googleusercontent.com/oX2WK9vFuXgEEmxtTtmuwuzzDARtHQZVmBm2VxszbMwJX_vp1e-2ElhN6PQy4FNhm1BbfBFOSL-00vq45UukGNs-2EIoELVBnfHtGJiCtbW-R0zRp6dFWiwFfWj1XjPDseESCcHzJVJYkBj1f2pj60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oX2WK9vFuXgEEmxtTtmuwuzzDARtHQZVmBm2VxszbMwJX_vp1e-2ElhN6PQy4FNhm1BbfBFOSL-00vq45UukGNs-2EIoELVBnfHtGJiCtbW-R0zRp6dFWiwFfWj1XjPDseESCcHzJVJYkBj1f2pj60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226D1" w14:textId="1906682A" w:rsidR="00683E2B" w:rsidRDefault="00752F2F" w:rsidP="00683E2B">
      <w:pPr>
        <w:pStyle w:val="a0"/>
        <w:rPr>
          <w:shd w:val="clear" w:color="auto" w:fill="FFFFFF"/>
        </w:rPr>
      </w:pPr>
      <w:r>
        <w:t>п</w:t>
      </w:r>
      <w:r w:rsidR="00683E2B">
        <w:t>ример разного шрифта</w:t>
      </w:r>
    </w:p>
    <w:p w14:paraId="44190BDB" w14:textId="72ACB260" w:rsidR="00A06FA5" w:rsidRPr="00752F2F" w:rsidRDefault="008E7212" w:rsidP="00757777">
      <w:pPr>
        <w:pStyle w:val="a"/>
        <w:rPr>
          <w:sz w:val="24"/>
          <w:szCs w:val="24"/>
        </w:rPr>
      </w:pPr>
      <w:r>
        <w:t>р</w:t>
      </w:r>
      <w:r w:rsidR="00757777">
        <w:t>азные тире</w:t>
      </w:r>
      <w:r w:rsidR="00470065">
        <w:t xml:space="preserve"> (на рис. 10)</w:t>
      </w:r>
      <w:r w:rsidR="00752F2F">
        <w:t>;</w:t>
      </w:r>
    </w:p>
    <w:p w14:paraId="19EBAAA9" w14:textId="5173F88C" w:rsidR="00752F2F" w:rsidRDefault="00752F2F" w:rsidP="00752F2F">
      <w:pPr>
        <w:pStyle w:val="a"/>
        <w:numPr>
          <w:ilvl w:val="0"/>
          <w:numId w:val="0"/>
        </w:numPr>
        <w:ind w:left="862" w:hanging="1004"/>
        <w:rPr>
          <w:sz w:val="24"/>
          <w:szCs w:val="24"/>
        </w:rPr>
      </w:pPr>
      <w:r w:rsidRPr="00A06FA5">
        <w:rPr>
          <w:noProof/>
          <w:bdr w:val="none" w:sz="0" w:space="0" w:color="auto" w:frame="1"/>
        </w:rPr>
        <w:drawing>
          <wp:inline distT="0" distB="0" distL="0" distR="0" wp14:anchorId="6912F769" wp14:editId="17AA6E35">
            <wp:extent cx="5730240" cy="1188720"/>
            <wp:effectExtent l="0" t="0" r="3810" b="0"/>
            <wp:docPr id="12" name="Рисунок 12" descr="https://lh3.googleusercontent.com/Fji7t_hdnd09930xb-YuCD9-9CAWJVcrKNLDv3Jv02BCBbhqp1esNckrOtMz2KTOY6kcHrstcLHqBVNK-PT1DSXYQEGjZ_7eMBwDgwOH1KxSXI3jIrGLIWa-wXQlzs0xKyKElyLgIiRgHRvNQNjNS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Fji7t_hdnd09930xb-YuCD9-9CAWJVcrKNLDv3Jv02BCBbhqp1esNckrOtMz2KTOY6kcHrstcLHqBVNK-PT1DSXYQEGjZ_7eMBwDgwOH1KxSXI3jIrGLIWa-wXQlzs0xKyKElyLgIiRgHRvNQNjNSn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AC3F" w14:textId="4A763E47" w:rsidR="00752F2F" w:rsidRPr="00752F2F" w:rsidRDefault="00DA7EED" w:rsidP="00DA7EED">
      <w:pPr>
        <w:pStyle w:val="a0"/>
      </w:pPr>
      <w:r>
        <w:t>п</w:t>
      </w:r>
      <w:r w:rsidR="00752F2F">
        <w:t>ример разных тире</w:t>
      </w:r>
    </w:p>
    <w:p w14:paraId="0FE8A4B5" w14:textId="7FCBB131" w:rsidR="00A06FA5" w:rsidRPr="00A06FA5" w:rsidRDefault="00A06FA5" w:rsidP="00A360B1">
      <w:pPr>
        <w:pStyle w:val="a"/>
        <w:rPr>
          <w:sz w:val="24"/>
          <w:szCs w:val="24"/>
        </w:rPr>
      </w:pPr>
      <w:r w:rsidRPr="00A06FA5">
        <w:t>большой отступ перед списком (на 10, 11, 12 странице)</w:t>
      </w:r>
      <w:r w:rsidR="00A360B1">
        <w:t>;</w:t>
      </w:r>
    </w:p>
    <w:p w14:paraId="6B03668E" w14:textId="75CBB677" w:rsidR="00A06FA5" w:rsidRDefault="00A06FA5" w:rsidP="00CF6ED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06FA5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27C0AAE1" wp14:editId="4F738E10">
            <wp:extent cx="3214254" cy="1433744"/>
            <wp:effectExtent l="0" t="0" r="5715" b="0"/>
            <wp:docPr id="10" name="Рисунок 10" descr="https://lh4.googleusercontent.com/w3bOhlpbJnyP5dmE8AF_sTrmIAs-UenhqfyNB-rzBuBO7_CqYa7msY0p-_lGpdn2oXqj9px2f1bdNyKafKVawZGr52JsCykCJaME1ONQ22t_W60qJwGyqyBUDF2tZ6JZLJfaRjB6RTXwruE7JENWF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w3bOhlpbJnyP5dmE8AF_sTrmIAs-UenhqfyNB-rzBuBO7_CqYa7msY0p-_lGpdn2oXqj9px2f1bdNyKafKVawZGr52JsCykCJaME1ONQ22t_W60qJwGyqyBUDF2tZ6JZLJfaRjB6RTXwruE7JENWFO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44" cy="14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A288" w14:textId="636448BE" w:rsidR="00A360B1" w:rsidRPr="00A06FA5" w:rsidRDefault="00A360B1" w:rsidP="00A360B1">
      <w:pPr>
        <w:pStyle w:val="a0"/>
      </w:pPr>
      <w:r>
        <w:t>Пример отступа</w:t>
      </w:r>
    </w:p>
    <w:p w14:paraId="7C823544" w14:textId="43C18FF2" w:rsidR="00A06FA5" w:rsidRPr="00A06FA5" w:rsidRDefault="00A06FA5" w:rsidP="00CF6ED7">
      <w:pPr>
        <w:pStyle w:val="a"/>
        <w:rPr>
          <w:sz w:val="24"/>
          <w:szCs w:val="24"/>
        </w:rPr>
      </w:pPr>
      <w:r w:rsidRPr="00A06FA5">
        <w:lastRenderedPageBreak/>
        <w:t>двоеточия перед списком нет</w:t>
      </w:r>
      <w:r w:rsidR="00540FEB">
        <w:t xml:space="preserve"> (на рис. 12)</w:t>
      </w:r>
      <w:r w:rsidR="00CF6ED7">
        <w:t>.</w:t>
      </w:r>
    </w:p>
    <w:p w14:paraId="2A427042" w14:textId="6A0E06A3" w:rsidR="00A06FA5" w:rsidRDefault="00A06FA5" w:rsidP="00A06FA5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06FA5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25683E00" wp14:editId="1A69DB48">
            <wp:extent cx="5730240" cy="1638300"/>
            <wp:effectExtent l="0" t="0" r="3810" b="0"/>
            <wp:docPr id="7" name="Рисунок 7" descr="https://lh3.googleusercontent.com/79UOzoOazOEcrf3Y9cVkQ1HKG0h1gPg1AUABY9a3rRShHZhye2mX9m7Fx3AleNaeDpHEdiq2I30aMpG2u7AbaNnVfCoHYXrEqWv1GxXVKXAM69SkyuqLpJDgWk0mo6UNkRG7MIsCMAb7mIIdZlzaS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79UOzoOazOEcrf3Y9cVkQ1HKG0h1gPg1AUABY9a3rRShHZhye2mX9m7Fx3AleNaeDpHEdiq2I30aMpG2u7AbaNnVfCoHYXrEqWv1GxXVKXAM69SkyuqLpJDgWk0mo6UNkRG7MIsCMAb7mIIdZlzaSw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DABA" w14:textId="4DD9352E" w:rsidR="00CF6ED7" w:rsidRPr="00A06FA5" w:rsidRDefault="00CF6ED7" w:rsidP="00CF6ED7">
      <w:pPr>
        <w:pStyle w:val="a0"/>
      </w:pPr>
      <w:r>
        <w:t>пример отсутствия двоеточия</w:t>
      </w:r>
    </w:p>
    <w:p w14:paraId="51D965DF" w14:textId="77777777" w:rsidR="00A06FA5" w:rsidRPr="00A06FA5" w:rsidRDefault="00A06FA5" w:rsidP="00A06FA5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91C8C41" w14:textId="77777777" w:rsidR="00E97104" w:rsidRDefault="00E97104" w:rsidP="00A06FA5">
      <w:pPr>
        <w:spacing w:after="0" w:line="240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Style w:val="aff4"/>
        </w:rPr>
        <w:t>П</w:t>
      </w:r>
      <w:r w:rsidR="00A06FA5" w:rsidRPr="00E97104">
        <w:rPr>
          <w:rStyle w:val="aff4"/>
        </w:rPr>
        <w:t>люсы:</w:t>
      </w:r>
    </w:p>
    <w:p w14:paraId="2B6D4E52" w14:textId="1DCF9BBD" w:rsidR="00E97104" w:rsidRDefault="00E97104" w:rsidP="00E97104">
      <w:pPr>
        <w:pStyle w:val="a"/>
      </w:pPr>
      <w:r>
        <w:t>хорошо оформлены списки и отступы;</w:t>
      </w:r>
    </w:p>
    <w:p w14:paraId="4BE98A08" w14:textId="783DF6D8" w:rsidR="00E97104" w:rsidRDefault="003876BF" w:rsidP="00E97104">
      <w:pPr>
        <w:pStyle w:val="a"/>
      </w:pPr>
      <w:r>
        <w:t>п</w:t>
      </w:r>
      <w:r w:rsidR="00E97104">
        <w:t>равильные стили для текста;</w:t>
      </w:r>
    </w:p>
    <w:p w14:paraId="7A663A8F" w14:textId="12BF202A" w:rsidR="00A06FA5" w:rsidRPr="00A06FA5" w:rsidRDefault="00E97104" w:rsidP="00E77AB2">
      <w:pPr>
        <w:pStyle w:val="a"/>
        <w:spacing w:after="240" w:line="240" w:lineRule="auto"/>
        <w:rPr>
          <w:sz w:val="24"/>
          <w:szCs w:val="24"/>
        </w:rPr>
      </w:pPr>
      <w:r>
        <w:t>х</w:t>
      </w:r>
      <w:r w:rsidRPr="00E97104">
        <w:t>орошо оформлены скриншоты и рисунки</w:t>
      </w:r>
      <w:r>
        <w:t>.</w:t>
      </w:r>
    </w:p>
    <w:p w14:paraId="3EE17330" w14:textId="0D840A15" w:rsidR="00A06FA5" w:rsidRPr="00A06FA5" w:rsidRDefault="00A06FA5" w:rsidP="00013C7A">
      <w:pPr>
        <w:pStyle w:val="a5"/>
        <w:rPr>
          <w:sz w:val="24"/>
          <w:szCs w:val="24"/>
        </w:rPr>
      </w:pPr>
      <w:bookmarkStart w:id="11" w:name="_Toc146729453"/>
      <w:r w:rsidRPr="00A06FA5">
        <w:rPr>
          <w:shd w:val="clear" w:color="auto" w:fill="FFFFFF"/>
        </w:rPr>
        <w:t>Сопроводительное </w:t>
      </w:r>
      <w:r w:rsidR="00013C7A">
        <w:rPr>
          <w:shd w:val="clear" w:color="auto" w:fill="FFFFFF"/>
        </w:rPr>
        <w:t>письмо</w:t>
      </w:r>
      <w:bookmarkEnd w:id="11"/>
    </w:p>
    <w:p w14:paraId="6A0CE05C" w14:textId="63D8E4F2" w:rsidR="00A06FA5" w:rsidRPr="00A06FA5" w:rsidRDefault="00013C7A" w:rsidP="00013C7A">
      <w:pPr>
        <w:pStyle w:val="aff3"/>
        <w:rPr>
          <w:sz w:val="24"/>
          <w:szCs w:val="24"/>
        </w:rPr>
      </w:pPr>
      <w:r>
        <w:t>М</w:t>
      </w:r>
      <w:r w:rsidR="00A06FA5" w:rsidRPr="00A06FA5">
        <w:t>инусы:</w:t>
      </w:r>
    </w:p>
    <w:p w14:paraId="0B082728" w14:textId="1CD9CBCB" w:rsidR="00A06FA5" w:rsidRPr="00A06FA5" w:rsidRDefault="00013C7A" w:rsidP="00013C7A">
      <w:pPr>
        <w:pStyle w:val="a"/>
        <w:rPr>
          <w:sz w:val="24"/>
          <w:szCs w:val="24"/>
        </w:rPr>
      </w:pPr>
      <w:r>
        <w:t>в</w:t>
      </w:r>
      <w:r w:rsidR="00A06FA5" w:rsidRPr="00A06FA5">
        <w:t xml:space="preserve"> сопроводительном письме командой сказано, что был разработан дизайн </w:t>
      </w:r>
      <w:proofErr w:type="spellStart"/>
      <w:r w:rsidR="00A06FA5" w:rsidRPr="00A06FA5">
        <w:t>web</w:t>
      </w:r>
      <w:proofErr w:type="spellEnd"/>
      <w:r w:rsidR="00A06FA5" w:rsidRPr="00A06FA5">
        <w:t xml:space="preserve">-приложения, </w:t>
      </w:r>
      <w:r w:rsidRPr="00A06FA5">
        <w:t>к сожалению,</w:t>
      </w:r>
      <w:r w:rsidR="00A06FA5" w:rsidRPr="00A06FA5">
        <w:t xml:space="preserve"> на </w:t>
      </w:r>
      <w:proofErr w:type="spellStart"/>
      <w:r w:rsidR="00A06FA5" w:rsidRPr="00A06FA5">
        <w:t>github</w:t>
      </w:r>
      <w:proofErr w:type="spellEnd"/>
      <w:r w:rsidR="00A06FA5" w:rsidRPr="00A06FA5">
        <w:t xml:space="preserve"> нет ссылк</w:t>
      </w:r>
      <w:r>
        <w:t>и на интерактивную онлайн доску;</w:t>
      </w:r>
    </w:p>
    <w:p w14:paraId="52D2D510" w14:textId="5C80E7B5" w:rsidR="00A06FA5" w:rsidRPr="00A06FA5" w:rsidRDefault="00A06FA5" w:rsidP="00013C7A">
      <w:pPr>
        <w:pStyle w:val="a"/>
        <w:rPr>
          <w:sz w:val="24"/>
          <w:szCs w:val="24"/>
        </w:rPr>
      </w:pPr>
      <w:proofErr w:type="spellStart"/>
      <w:r w:rsidRPr="00A06FA5">
        <w:t>Er</w:t>
      </w:r>
      <w:proofErr w:type="spellEnd"/>
      <w:r w:rsidRPr="00A06FA5">
        <w:t xml:space="preserve">-диаграмма по </w:t>
      </w:r>
      <w:proofErr w:type="spellStart"/>
      <w:r w:rsidRPr="00A06FA5">
        <w:t>таск</w:t>
      </w:r>
      <w:proofErr w:type="spellEnd"/>
      <w:r w:rsidRPr="00A06FA5">
        <w:t xml:space="preserve">-менеджеру создана 6 сентября, при этом сайт развернут 3 сентября, при этом на </w:t>
      </w:r>
      <w:proofErr w:type="spellStart"/>
      <w:r w:rsidRPr="00A06FA5">
        <w:t>git</w:t>
      </w:r>
      <w:proofErr w:type="spellEnd"/>
      <w:r w:rsidRPr="00A06FA5">
        <w:t xml:space="preserve"> залита </w:t>
      </w:r>
      <w:proofErr w:type="spellStart"/>
      <w:r w:rsidRPr="00A06FA5">
        <w:t>Er</w:t>
      </w:r>
      <w:proofErr w:type="spellEnd"/>
      <w:r w:rsidRPr="00A06FA5">
        <w:t>-диаграмма 10 сентября</w:t>
      </w:r>
      <w:r w:rsidR="00013C7A">
        <w:t xml:space="preserve">, из чего можно сделать вывод о </w:t>
      </w:r>
      <w:r w:rsidR="00013C7A" w:rsidRPr="00A06FA5">
        <w:t>несвоеврем</w:t>
      </w:r>
      <w:r w:rsidR="00013C7A">
        <w:t>енном обновлении документации;</w:t>
      </w:r>
    </w:p>
    <w:p w14:paraId="4FE4B509" w14:textId="343A6898" w:rsidR="00A06FA5" w:rsidRPr="00101C06" w:rsidRDefault="00101C06" w:rsidP="00013C7A">
      <w:pPr>
        <w:pStyle w:val="a"/>
        <w:rPr>
          <w:sz w:val="24"/>
          <w:szCs w:val="24"/>
        </w:rPr>
      </w:pPr>
      <w:r>
        <w:t>е</w:t>
      </w:r>
      <w:r w:rsidR="00A06FA5" w:rsidRPr="00A06FA5">
        <w:t>сть небольшой момент, нигде не сказано о размерах изображения и его качестве, которое анализирует сайт. Большое изображение сайт обрабатывает не несколько секунд</w:t>
      </w:r>
      <w:r w:rsidR="00013C7A">
        <w:t>.</w:t>
      </w:r>
    </w:p>
    <w:p w14:paraId="22D58B92" w14:textId="2D49AC0D" w:rsidR="00013C7A" w:rsidRDefault="00013C7A" w:rsidP="00013C7A">
      <w:pPr>
        <w:pStyle w:val="aff3"/>
      </w:pPr>
      <w:r>
        <w:lastRenderedPageBreak/>
        <w:t>Плюсы:</w:t>
      </w:r>
    </w:p>
    <w:p w14:paraId="69F51071" w14:textId="2A3F5D6E" w:rsidR="0093450E" w:rsidRPr="0093450E" w:rsidRDefault="00B1732B" w:rsidP="00101C06">
      <w:pPr>
        <w:pStyle w:val="a"/>
        <w:spacing w:after="0" w:line="240" w:lineRule="auto"/>
        <w:rPr>
          <w:sz w:val="24"/>
          <w:szCs w:val="24"/>
        </w:rPr>
      </w:pPr>
      <w:r>
        <w:t>п</w:t>
      </w:r>
      <w:r w:rsidR="00A06FA5" w:rsidRPr="00101C06">
        <w:t>олностью реализованы функц</w:t>
      </w:r>
      <w:r w:rsidR="00013C7A" w:rsidRPr="00101C06">
        <w:t>иональные требования приложения.</w:t>
      </w:r>
    </w:p>
    <w:p w14:paraId="7984BB5B" w14:textId="1F164856" w:rsidR="0093450E" w:rsidRDefault="0093450E" w:rsidP="00101C06">
      <w:pPr>
        <w:pStyle w:val="aff3"/>
      </w:pPr>
    </w:p>
    <w:p w14:paraId="790652A3" w14:textId="31764C73" w:rsidR="00A06FA5" w:rsidRPr="00A06FA5" w:rsidRDefault="00A06FA5" w:rsidP="0093450E">
      <w:pPr>
        <w:pStyle w:val="a5"/>
        <w:rPr>
          <w:sz w:val="24"/>
          <w:szCs w:val="24"/>
        </w:rPr>
      </w:pPr>
      <w:bookmarkStart w:id="12" w:name="_Toc146729454"/>
      <w:r w:rsidRPr="00A06FA5">
        <w:rPr>
          <w:shd w:val="clear" w:color="auto" w:fill="FFFFFF"/>
        </w:rPr>
        <w:t>Диаграммы</w:t>
      </w:r>
      <w:bookmarkEnd w:id="12"/>
    </w:p>
    <w:p w14:paraId="74147902" w14:textId="0223EB47" w:rsidR="0093450E" w:rsidRDefault="00A06FA5" w:rsidP="00101C06">
      <w:pPr>
        <w:pStyle w:val="aff3"/>
      </w:pPr>
      <w:r w:rsidRPr="0093450E">
        <w:t xml:space="preserve">Диаграммы соответствуют из ТЗ, но неудобно залиты на </w:t>
      </w:r>
      <w:proofErr w:type="spellStart"/>
      <w:r w:rsidRPr="0093450E">
        <w:t>git</w:t>
      </w:r>
      <w:proofErr w:type="spellEnd"/>
      <w:r w:rsidRPr="0093450E">
        <w:t xml:space="preserve"> для проверки (у каждой диаграммы своя папка), а хотелось бы увидеть все диаграммы в одном файле</w:t>
      </w:r>
      <w:r w:rsidR="0093450E">
        <w:t>.</w:t>
      </w:r>
    </w:p>
    <w:p w14:paraId="42C5D9FE" w14:textId="717EC31E" w:rsidR="00143FEA" w:rsidRDefault="0093450E" w:rsidP="00143FEA">
      <w:pPr>
        <w:pStyle w:val="a5"/>
      </w:pPr>
      <w:bookmarkStart w:id="13" w:name="_Toc146729455"/>
      <w:r>
        <w:rPr>
          <w:shd w:val="clear" w:color="auto" w:fill="FFFFFF"/>
        </w:rPr>
        <w:t xml:space="preserve">Видео и </w:t>
      </w:r>
      <w:r w:rsidR="00143FEA">
        <w:t>презентация</w:t>
      </w:r>
      <w:bookmarkEnd w:id="13"/>
      <w:r>
        <w:rPr>
          <w:shd w:val="clear" w:color="auto" w:fill="FFFFFF"/>
        </w:rPr>
        <w:t xml:space="preserve"> </w:t>
      </w:r>
    </w:p>
    <w:p w14:paraId="04B2AF95" w14:textId="58809230" w:rsidR="00A06FA5" w:rsidRPr="00A06FA5" w:rsidRDefault="00143FEA" w:rsidP="00101C06">
      <w:pPr>
        <w:pStyle w:val="aff3"/>
        <w:rPr>
          <w:sz w:val="24"/>
          <w:szCs w:val="24"/>
        </w:rPr>
      </w:pPr>
      <w:r>
        <w:t>Видео и презентация выполнены без ошибок.</w:t>
      </w:r>
    </w:p>
    <w:p w14:paraId="5606A52B" w14:textId="07A3A4FA" w:rsidR="00A06FA5" w:rsidRPr="00A06FA5" w:rsidRDefault="0093450E" w:rsidP="00454A47">
      <w:pPr>
        <w:pStyle w:val="a5"/>
        <w:rPr>
          <w:sz w:val="24"/>
          <w:szCs w:val="24"/>
        </w:rPr>
      </w:pPr>
      <w:bookmarkStart w:id="14" w:name="_Toc146729456"/>
      <w:proofErr w:type="spellStart"/>
      <w:r>
        <w:rPr>
          <w:shd w:val="clear" w:color="auto" w:fill="FFFFFF"/>
        </w:rPr>
        <w:t>Таск</w:t>
      </w:r>
      <w:proofErr w:type="spellEnd"/>
      <w:r>
        <w:rPr>
          <w:shd w:val="clear" w:color="auto" w:fill="FFFFFF"/>
        </w:rPr>
        <w:t>-</w:t>
      </w:r>
      <w:r w:rsidR="00A06FA5" w:rsidRPr="00A06FA5">
        <w:rPr>
          <w:shd w:val="clear" w:color="auto" w:fill="FFFFFF"/>
        </w:rPr>
        <w:t>менеджер</w:t>
      </w:r>
      <w:bookmarkEnd w:id="14"/>
    </w:p>
    <w:p w14:paraId="5E95B228" w14:textId="18554F0B" w:rsidR="00A06FA5" w:rsidRPr="00A06FA5" w:rsidRDefault="00454A47" w:rsidP="00101C06">
      <w:pPr>
        <w:pStyle w:val="aff3"/>
        <w:rPr>
          <w:sz w:val="24"/>
          <w:szCs w:val="24"/>
        </w:rPr>
      </w:pPr>
      <w:r>
        <w:t>В</w:t>
      </w:r>
      <w:r w:rsidR="00A06FA5" w:rsidRPr="00A06FA5">
        <w:t>ели, возможно несво</w:t>
      </w:r>
      <w:r w:rsidR="000B2D2E">
        <w:t>е</w:t>
      </w:r>
      <w:r w:rsidR="00A06FA5" w:rsidRPr="00A06FA5">
        <w:t>временно</w:t>
      </w:r>
      <w:r w:rsidR="000B2D2E">
        <w:t>.</w:t>
      </w:r>
    </w:p>
    <w:p w14:paraId="199C9B54" w14:textId="145231CD" w:rsidR="00FE0E53" w:rsidRDefault="00FE0E53" w:rsidP="00FE0E53">
      <w:pPr>
        <w:pStyle w:val="a5"/>
        <w:rPr>
          <w:lang w:val="en-US"/>
        </w:rPr>
      </w:pPr>
      <w:bookmarkStart w:id="15" w:name="_Toc146729457"/>
      <w:r>
        <w:rPr>
          <w:lang w:val="en-US"/>
        </w:rPr>
        <w:t>README</w:t>
      </w:r>
      <w:bookmarkEnd w:id="15"/>
    </w:p>
    <w:p w14:paraId="304D416B" w14:textId="65259742" w:rsidR="00FE0E53" w:rsidRDefault="00FE0E53" w:rsidP="00FE0E53">
      <w:pPr>
        <w:pStyle w:val="aff3"/>
      </w:pPr>
      <w:r>
        <w:t>Минусы:</w:t>
      </w:r>
    </w:p>
    <w:p w14:paraId="53638345" w14:textId="74E6AEFF" w:rsidR="00A06FA5" w:rsidRPr="00A06FA5" w:rsidRDefault="00A06FA5" w:rsidP="00FE0E53">
      <w:pPr>
        <w:pStyle w:val="a"/>
        <w:rPr>
          <w:sz w:val="24"/>
          <w:szCs w:val="24"/>
        </w:rPr>
      </w:pPr>
      <w:r w:rsidRPr="00A06FA5">
        <w:t>не написаны роли каждого в команде</w:t>
      </w:r>
      <w:r w:rsidR="002C596B">
        <w:t>;</w:t>
      </w:r>
    </w:p>
    <w:p w14:paraId="2BAFC44F" w14:textId="50D469D7" w:rsidR="00A06FA5" w:rsidRPr="00A06FA5" w:rsidRDefault="00A06FA5" w:rsidP="00FE0E53">
      <w:pPr>
        <w:pStyle w:val="a"/>
        <w:rPr>
          <w:sz w:val="24"/>
          <w:szCs w:val="24"/>
        </w:rPr>
      </w:pPr>
      <w:r w:rsidRPr="00A06FA5">
        <w:t xml:space="preserve">нет ссылки на миро и </w:t>
      </w:r>
      <w:proofErr w:type="spellStart"/>
      <w:r w:rsidRPr="00A06FA5">
        <w:t>фигму</w:t>
      </w:r>
      <w:proofErr w:type="spellEnd"/>
      <w:r w:rsidR="002C596B">
        <w:t>;</w:t>
      </w:r>
    </w:p>
    <w:p w14:paraId="110AE72A" w14:textId="7FED4B06" w:rsidR="00A06FA5" w:rsidRPr="00A06FA5" w:rsidRDefault="002C596B" w:rsidP="00FE0E53">
      <w:pPr>
        <w:pStyle w:val="a"/>
        <w:rPr>
          <w:sz w:val="24"/>
          <w:szCs w:val="24"/>
        </w:rPr>
      </w:pPr>
      <w:r>
        <w:t>н</w:t>
      </w:r>
      <w:r w:rsidR="00A06FA5" w:rsidRPr="00A06FA5">
        <w:t>ет видео по клиентской части, серверной части и развертки</w:t>
      </w:r>
      <w:r>
        <w:t>.</w:t>
      </w:r>
      <w:bookmarkStart w:id="16" w:name="_GoBack"/>
      <w:bookmarkEnd w:id="16"/>
    </w:p>
    <w:p w14:paraId="2A1B4BA6" w14:textId="2B470A86" w:rsidR="00247BE2" w:rsidRDefault="00FE0E53" w:rsidP="00FE0E53">
      <w:pPr>
        <w:pStyle w:val="a"/>
        <w:numPr>
          <w:ilvl w:val="0"/>
          <w:numId w:val="0"/>
        </w:numPr>
        <w:spacing w:after="0"/>
      </w:pPr>
      <w:r>
        <w:t xml:space="preserve">В целом </w:t>
      </w:r>
      <w:r>
        <w:rPr>
          <w:lang w:val="en-US"/>
        </w:rPr>
        <w:t>readme</w:t>
      </w:r>
      <w:r w:rsidRPr="00FE0E53">
        <w:t xml:space="preserve"> </w:t>
      </w:r>
      <w:r>
        <w:t>выполнено без существенных ошибок.</w:t>
      </w:r>
    </w:p>
    <w:p w14:paraId="11B007AB" w14:textId="2922F7C6" w:rsidR="001D7C4A" w:rsidRPr="001D7C4A" w:rsidRDefault="001D7C4A" w:rsidP="001D7C4A">
      <w:pPr>
        <w:spacing w:after="160" w:line="259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br w:type="page"/>
      </w:r>
    </w:p>
    <w:p w14:paraId="47DEE2D6" w14:textId="3E5B14DC" w:rsidR="000E5435" w:rsidRDefault="000E5435" w:rsidP="000E5435">
      <w:pPr>
        <w:pStyle w:val="af9"/>
      </w:pPr>
      <w:bookmarkStart w:id="17" w:name="_Toc146729458"/>
      <w:r>
        <w:lastRenderedPageBreak/>
        <w:t>Заключение</w:t>
      </w:r>
      <w:bookmarkEnd w:id="17"/>
    </w:p>
    <w:p w14:paraId="5645E61D" w14:textId="5299BF79" w:rsidR="000E5435" w:rsidRDefault="000E5435" w:rsidP="000E5435">
      <w:pPr>
        <w:pStyle w:val="aff3"/>
      </w:pPr>
      <w:r>
        <w:t>В заключения можно порекомендовать оценки:</w:t>
      </w:r>
    </w:p>
    <w:p w14:paraId="6F537619" w14:textId="7ABFEF2B" w:rsidR="000E5435" w:rsidRDefault="000E5435" w:rsidP="000E5435">
      <w:pPr>
        <w:pStyle w:val="a"/>
      </w:pPr>
      <w:r>
        <w:t>Ветров К. А – оценка 4;</w:t>
      </w:r>
    </w:p>
    <w:p w14:paraId="4070D61F" w14:textId="30473C48" w:rsidR="000E5435" w:rsidRDefault="000E5435" w:rsidP="000E5435">
      <w:pPr>
        <w:pStyle w:val="a"/>
      </w:pPr>
      <w:r>
        <w:t>Иванов К. А. – оценка 3;</w:t>
      </w:r>
    </w:p>
    <w:p w14:paraId="211384A1" w14:textId="37E07325" w:rsidR="000E5435" w:rsidRDefault="000E5435" w:rsidP="000E5435">
      <w:pPr>
        <w:pStyle w:val="a"/>
      </w:pPr>
      <w:r>
        <w:t>Буслаев И. Г. – оценка 3;</w:t>
      </w:r>
    </w:p>
    <w:p w14:paraId="30311B4B" w14:textId="4EB116AE" w:rsidR="000E5435" w:rsidRPr="00FE0E53" w:rsidRDefault="000E5435" w:rsidP="000E5435">
      <w:pPr>
        <w:pStyle w:val="a"/>
      </w:pPr>
      <w:r>
        <w:t>Князев Р. И. – оценка 3.</w:t>
      </w:r>
    </w:p>
    <w:sectPr w:rsidR="000E5435" w:rsidRPr="00FE0E53" w:rsidSect="001A4CEE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9EBE32" w14:textId="77777777" w:rsidR="00733156" w:rsidRDefault="00733156" w:rsidP="001A4CEE">
      <w:pPr>
        <w:spacing w:after="0" w:line="240" w:lineRule="auto"/>
      </w:pPr>
      <w:r>
        <w:separator/>
      </w:r>
    </w:p>
  </w:endnote>
  <w:endnote w:type="continuationSeparator" w:id="0">
    <w:p w14:paraId="4B612767" w14:textId="77777777" w:rsidR="00733156" w:rsidRDefault="00733156" w:rsidP="001A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666406"/>
      <w:docPartObj>
        <w:docPartGallery w:val="Page Numbers (Bottom of Page)"/>
        <w:docPartUnique/>
      </w:docPartObj>
    </w:sdtPr>
    <w:sdtEndPr/>
    <w:sdtContent>
      <w:p w14:paraId="22E95F04" w14:textId="093AF971" w:rsidR="008B65AD" w:rsidRDefault="008B65AD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596B">
          <w:rPr>
            <w:noProof/>
          </w:rPr>
          <w:t>15</w:t>
        </w:r>
        <w:r>
          <w:fldChar w:fldCharType="end"/>
        </w:r>
      </w:p>
    </w:sdtContent>
  </w:sdt>
  <w:p w14:paraId="14E56EF5" w14:textId="77777777" w:rsidR="008B65AD" w:rsidRDefault="008B65A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8FEA76" w14:textId="77777777" w:rsidR="00733156" w:rsidRDefault="00733156" w:rsidP="001A4CEE">
      <w:pPr>
        <w:spacing w:after="0" w:line="240" w:lineRule="auto"/>
      </w:pPr>
      <w:r>
        <w:separator/>
      </w:r>
    </w:p>
  </w:footnote>
  <w:footnote w:type="continuationSeparator" w:id="0">
    <w:p w14:paraId="11B1422D" w14:textId="77777777" w:rsidR="00733156" w:rsidRDefault="00733156" w:rsidP="001A4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14F6C"/>
    <w:multiLevelType w:val="hybridMultilevel"/>
    <w:tmpl w:val="7CD0A524"/>
    <w:lvl w:ilvl="0" w:tplc="D11A7D20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930A2E"/>
    <w:multiLevelType w:val="hybridMultilevel"/>
    <w:tmpl w:val="3C304B32"/>
    <w:lvl w:ilvl="0" w:tplc="1296550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ascii="Times New Roman" w:hAnsi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9D774B"/>
    <w:multiLevelType w:val="multilevel"/>
    <w:tmpl w:val="BC766C7E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E3727BC"/>
    <w:multiLevelType w:val="hybridMultilevel"/>
    <w:tmpl w:val="135C02D0"/>
    <w:lvl w:ilvl="0" w:tplc="A19C6CDA">
      <w:start w:val="1"/>
      <w:numFmt w:val="decimal"/>
      <w:pStyle w:val="a2"/>
      <w:lvlText w:val="Таблица %1.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9922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52A5619"/>
    <w:multiLevelType w:val="hybridMultilevel"/>
    <w:tmpl w:val="992CBA62"/>
    <w:lvl w:ilvl="0" w:tplc="B7584D34">
      <w:start w:val="1"/>
      <w:numFmt w:val="decimal"/>
      <w:pStyle w:val="a3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AF22B2"/>
    <w:multiLevelType w:val="multilevel"/>
    <w:tmpl w:val="5CEAEE6E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834" w:firstLine="17"/>
      </w:pPr>
      <w:rPr>
        <w:rFonts w:hint="default"/>
      </w:rPr>
    </w:lvl>
    <w:lvl w:ilvl="2">
      <w:start w:val="1"/>
      <w:numFmt w:val="decimal"/>
      <w:pStyle w:val="a6"/>
      <w:suff w:val="space"/>
      <w:lvlText w:val="%1.%2.%3"/>
      <w:lvlJc w:val="left"/>
      <w:pPr>
        <w:ind w:left="658" w:firstLine="8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linkStyl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AC6"/>
    <w:rsid w:val="00012FB7"/>
    <w:rsid w:val="00013999"/>
    <w:rsid w:val="00013C7A"/>
    <w:rsid w:val="00021D43"/>
    <w:rsid w:val="00025EFD"/>
    <w:rsid w:val="000315A3"/>
    <w:rsid w:val="000323D1"/>
    <w:rsid w:val="00041BF6"/>
    <w:rsid w:val="0004514C"/>
    <w:rsid w:val="00055194"/>
    <w:rsid w:val="00060341"/>
    <w:rsid w:val="0006035E"/>
    <w:rsid w:val="000609B5"/>
    <w:rsid w:val="0007120A"/>
    <w:rsid w:val="00090E7C"/>
    <w:rsid w:val="000A7C7A"/>
    <w:rsid w:val="000B2D2E"/>
    <w:rsid w:val="000C3BFA"/>
    <w:rsid w:val="000D2BFF"/>
    <w:rsid w:val="000D6935"/>
    <w:rsid w:val="000E5435"/>
    <w:rsid w:val="000F5AC6"/>
    <w:rsid w:val="00101C06"/>
    <w:rsid w:val="0011098B"/>
    <w:rsid w:val="00111698"/>
    <w:rsid w:val="001213A2"/>
    <w:rsid w:val="00135E2D"/>
    <w:rsid w:val="00143FEA"/>
    <w:rsid w:val="00154392"/>
    <w:rsid w:val="0015555E"/>
    <w:rsid w:val="00156087"/>
    <w:rsid w:val="001564B8"/>
    <w:rsid w:val="001705E2"/>
    <w:rsid w:val="001848C0"/>
    <w:rsid w:val="00196AC9"/>
    <w:rsid w:val="001A4CEE"/>
    <w:rsid w:val="001B61B8"/>
    <w:rsid w:val="001B6E6D"/>
    <w:rsid w:val="001C1F03"/>
    <w:rsid w:val="001D1AFD"/>
    <w:rsid w:val="001D215F"/>
    <w:rsid w:val="001D7C4A"/>
    <w:rsid w:val="001E20E7"/>
    <w:rsid w:val="001E2E33"/>
    <w:rsid w:val="001E514E"/>
    <w:rsid w:val="001F0F57"/>
    <w:rsid w:val="002016C0"/>
    <w:rsid w:val="00204273"/>
    <w:rsid w:val="00213C22"/>
    <w:rsid w:val="0023410C"/>
    <w:rsid w:val="0024644B"/>
    <w:rsid w:val="00247BE2"/>
    <w:rsid w:val="00262B2B"/>
    <w:rsid w:val="00267DF5"/>
    <w:rsid w:val="002743DD"/>
    <w:rsid w:val="00283B11"/>
    <w:rsid w:val="0029198A"/>
    <w:rsid w:val="002B32BB"/>
    <w:rsid w:val="002B3FED"/>
    <w:rsid w:val="002C596B"/>
    <w:rsid w:val="002C7FC0"/>
    <w:rsid w:val="002D52D1"/>
    <w:rsid w:val="002E5658"/>
    <w:rsid w:val="00322CCB"/>
    <w:rsid w:val="003365E1"/>
    <w:rsid w:val="00347FA2"/>
    <w:rsid w:val="00362045"/>
    <w:rsid w:val="00367DBB"/>
    <w:rsid w:val="003720E1"/>
    <w:rsid w:val="003876BF"/>
    <w:rsid w:val="003A4B94"/>
    <w:rsid w:val="003B0405"/>
    <w:rsid w:val="003B2E85"/>
    <w:rsid w:val="003D038D"/>
    <w:rsid w:val="003D0B7B"/>
    <w:rsid w:val="003F28FA"/>
    <w:rsid w:val="00402262"/>
    <w:rsid w:val="00413159"/>
    <w:rsid w:val="00425F54"/>
    <w:rsid w:val="004265EC"/>
    <w:rsid w:val="004319F3"/>
    <w:rsid w:val="00454A47"/>
    <w:rsid w:val="00470065"/>
    <w:rsid w:val="004708CC"/>
    <w:rsid w:val="0047462E"/>
    <w:rsid w:val="00484899"/>
    <w:rsid w:val="004848FB"/>
    <w:rsid w:val="00485A1D"/>
    <w:rsid w:val="004B43D7"/>
    <w:rsid w:val="004C260A"/>
    <w:rsid w:val="004C29AE"/>
    <w:rsid w:val="004D0E59"/>
    <w:rsid w:val="004D7537"/>
    <w:rsid w:val="004F675E"/>
    <w:rsid w:val="0050503F"/>
    <w:rsid w:val="005237C4"/>
    <w:rsid w:val="00526DBA"/>
    <w:rsid w:val="0053491F"/>
    <w:rsid w:val="00540FEB"/>
    <w:rsid w:val="00557C09"/>
    <w:rsid w:val="00572872"/>
    <w:rsid w:val="005742F7"/>
    <w:rsid w:val="00576D1D"/>
    <w:rsid w:val="005810E2"/>
    <w:rsid w:val="00584A3B"/>
    <w:rsid w:val="005875F6"/>
    <w:rsid w:val="005938CE"/>
    <w:rsid w:val="005C7F57"/>
    <w:rsid w:val="005D1E72"/>
    <w:rsid w:val="005E5CAF"/>
    <w:rsid w:val="005F1C62"/>
    <w:rsid w:val="005F463D"/>
    <w:rsid w:val="005F75F7"/>
    <w:rsid w:val="00600AF6"/>
    <w:rsid w:val="0060605D"/>
    <w:rsid w:val="00611F9E"/>
    <w:rsid w:val="00623EA9"/>
    <w:rsid w:val="00633C9D"/>
    <w:rsid w:val="00636431"/>
    <w:rsid w:val="006374EF"/>
    <w:rsid w:val="00645A78"/>
    <w:rsid w:val="00683E2B"/>
    <w:rsid w:val="00686743"/>
    <w:rsid w:val="0069136C"/>
    <w:rsid w:val="006965D5"/>
    <w:rsid w:val="006A16F5"/>
    <w:rsid w:val="006A5F22"/>
    <w:rsid w:val="006B0276"/>
    <w:rsid w:val="006B3237"/>
    <w:rsid w:val="006C7C90"/>
    <w:rsid w:val="006E79D7"/>
    <w:rsid w:val="006E7C14"/>
    <w:rsid w:val="00703036"/>
    <w:rsid w:val="00707AA2"/>
    <w:rsid w:val="00726604"/>
    <w:rsid w:val="00730391"/>
    <w:rsid w:val="00733156"/>
    <w:rsid w:val="00741514"/>
    <w:rsid w:val="00742369"/>
    <w:rsid w:val="00752F2F"/>
    <w:rsid w:val="00757002"/>
    <w:rsid w:val="00757777"/>
    <w:rsid w:val="00763163"/>
    <w:rsid w:val="0077480B"/>
    <w:rsid w:val="00774D7F"/>
    <w:rsid w:val="0078373F"/>
    <w:rsid w:val="007857A4"/>
    <w:rsid w:val="0079226F"/>
    <w:rsid w:val="007A29EC"/>
    <w:rsid w:val="007D2789"/>
    <w:rsid w:val="007F5078"/>
    <w:rsid w:val="00803B86"/>
    <w:rsid w:val="00810194"/>
    <w:rsid w:val="00811C32"/>
    <w:rsid w:val="00812078"/>
    <w:rsid w:val="0081723D"/>
    <w:rsid w:val="008434E6"/>
    <w:rsid w:val="0084415D"/>
    <w:rsid w:val="0084790E"/>
    <w:rsid w:val="00865813"/>
    <w:rsid w:val="0086770E"/>
    <w:rsid w:val="00871659"/>
    <w:rsid w:val="00872A57"/>
    <w:rsid w:val="00883698"/>
    <w:rsid w:val="0088699C"/>
    <w:rsid w:val="008904BA"/>
    <w:rsid w:val="00893880"/>
    <w:rsid w:val="008B65AD"/>
    <w:rsid w:val="008C6589"/>
    <w:rsid w:val="008E6A4C"/>
    <w:rsid w:val="008E7212"/>
    <w:rsid w:val="008F25FD"/>
    <w:rsid w:val="008F3EB9"/>
    <w:rsid w:val="00902C19"/>
    <w:rsid w:val="0090493A"/>
    <w:rsid w:val="00916194"/>
    <w:rsid w:val="0093450E"/>
    <w:rsid w:val="00956949"/>
    <w:rsid w:val="0095709C"/>
    <w:rsid w:val="00957AB3"/>
    <w:rsid w:val="009655F3"/>
    <w:rsid w:val="00980119"/>
    <w:rsid w:val="00980660"/>
    <w:rsid w:val="00983EE1"/>
    <w:rsid w:val="009852AA"/>
    <w:rsid w:val="0098653A"/>
    <w:rsid w:val="009912F2"/>
    <w:rsid w:val="009A4940"/>
    <w:rsid w:val="009B5165"/>
    <w:rsid w:val="009C7508"/>
    <w:rsid w:val="009E05B7"/>
    <w:rsid w:val="009F3737"/>
    <w:rsid w:val="00A0044E"/>
    <w:rsid w:val="00A02A29"/>
    <w:rsid w:val="00A04B4A"/>
    <w:rsid w:val="00A06FA5"/>
    <w:rsid w:val="00A118D6"/>
    <w:rsid w:val="00A26312"/>
    <w:rsid w:val="00A300A1"/>
    <w:rsid w:val="00A360B1"/>
    <w:rsid w:val="00A472CB"/>
    <w:rsid w:val="00A5424C"/>
    <w:rsid w:val="00A57CE9"/>
    <w:rsid w:val="00A633C9"/>
    <w:rsid w:val="00A86E8C"/>
    <w:rsid w:val="00AA310F"/>
    <w:rsid w:val="00AA358A"/>
    <w:rsid w:val="00AB2332"/>
    <w:rsid w:val="00AB2A46"/>
    <w:rsid w:val="00AB7BF7"/>
    <w:rsid w:val="00AC37DF"/>
    <w:rsid w:val="00AC52F7"/>
    <w:rsid w:val="00AE2212"/>
    <w:rsid w:val="00B0302B"/>
    <w:rsid w:val="00B1732B"/>
    <w:rsid w:val="00B20A5F"/>
    <w:rsid w:val="00B26F3F"/>
    <w:rsid w:val="00B31927"/>
    <w:rsid w:val="00B40998"/>
    <w:rsid w:val="00B422A3"/>
    <w:rsid w:val="00B43AB3"/>
    <w:rsid w:val="00B45B79"/>
    <w:rsid w:val="00B66177"/>
    <w:rsid w:val="00B66E53"/>
    <w:rsid w:val="00B72C52"/>
    <w:rsid w:val="00B76999"/>
    <w:rsid w:val="00BA7FCB"/>
    <w:rsid w:val="00BB238C"/>
    <w:rsid w:val="00BB4FA2"/>
    <w:rsid w:val="00BE0FF3"/>
    <w:rsid w:val="00BF155A"/>
    <w:rsid w:val="00BF38B8"/>
    <w:rsid w:val="00BF4FD9"/>
    <w:rsid w:val="00C14811"/>
    <w:rsid w:val="00C201D8"/>
    <w:rsid w:val="00C40BA7"/>
    <w:rsid w:val="00C45858"/>
    <w:rsid w:val="00C835DC"/>
    <w:rsid w:val="00C97B61"/>
    <w:rsid w:val="00CA20B2"/>
    <w:rsid w:val="00CB6466"/>
    <w:rsid w:val="00CC51A4"/>
    <w:rsid w:val="00CD16A7"/>
    <w:rsid w:val="00CD40F6"/>
    <w:rsid w:val="00CF5259"/>
    <w:rsid w:val="00CF64DB"/>
    <w:rsid w:val="00CF6A6A"/>
    <w:rsid w:val="00CF6ED7"/>
    <w:rsid w:val="00D1389D"/>
    <w:rsid w:val="00D1539A"/>
    <w:rsid w:val="00D31A14"/>
    <w:rsid w:val="00D320E2"/>
    <w:rsid w:val="00D50F4C"/>
    <w:rsid w:val="00D557B6"/>
    <w:rsid w:val="00D5769E"/>
    <w:rsid w:val="00D6019A"/>
    <w:rsid w:val="00D625DC"/>
    <w:rsid w:val="00D653B9"/>
    <w:rsid w:val="00D67318"/>
    <w:rsid w:val="00D84F4B"/>
    <w:rsid w:val="00DA416E"/>
    <w:rsid w:val="00DA7EED"/>
    <w:rsid w:val="00DB3E3B"/>
    <w:rsid w:val="00DB4D6D"/>
    <w:rsid w:val="00DC2ECD"/>
    <w:rsid w:val="00DE697C"/>
    <w:rsid w:val="00DF07CB"/>
    <w:rsid w:val="00E01EA2"/>
    <w:rsid w:val="00E20753"/>
    <w:rsid w:val="00E24F6A"/>
    <w:rsid w:val="00E51506"/>
    <w:rsid w:val="00E5186F"/>
    <w:rsid w:val="00E659E5"/>
    <w:rsid w:val="00E87E18"/>
    <w:rsid w:val="00E97104"/>
    <w:rsid w:val="00EA6B19"/>
    <w:rsid w:val="00EB204E"/>
    <w:rsid w:val="00EC1405"/>
    <w:rsid w:val="00EF2949"/>
    <w:rsid w:val="00F0376B"/>
    <w:rsid w:val="00F046BD"/>
    <w:rsid w:val="00F06A51"/>
    <w:rsid w:val="00F679B7"/>
    <w:rsid w:val="00F7503F"/>
    <w:rsid w:val="00F93F2A"/>
    <w:rsid w:val="00F9593A"/>
    <w:rsid w:val="00FA2EF0"/>
    <w:rsid w:val="00FA3BD6"/>
    <w:rsid w:val="00FA6D8A"/>
    <w:rsid w:val="00FC57F8"/>
    <w:rsid w:val="00FC5E14"/>
    <w:rsid w:val="00FE0E53"/>
    <w:rsid w:val="00FF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502BF"/>
  <w15:chartTrackingRefBased/>
  <w15:docId w15:val="{47938AA2-A997-4627-8CD6-D1E62AE35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7"/>
    <w:next w:val="a7"/>
    <w:link w:val="10"/>
    <w:uiPriority w:val="9"/>
    <w:qFormat/>
    <w:rsid w:val="001E514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1E514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7"/>
    <w:next w:val="a7"/>
    <w:link w:val="30"/>
    <w:uiPriority w:val="9"/>
    <w:unhideWhenUsed/>
    <w:qFormat/>
    <w:rsid w:val="001E514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1E514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1E514E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1E514E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1E514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1E514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1E514E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30">
    <w:name w:val="Заголовок 3 Знак"/>
    <w:basedOn w:val="a8"/>
    <w:link w:val="3"/>
    <w:uiPriority w:val="9"/>
    <w:rsid w:val="001E514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b">
    <w:name w:val="Hyperlink"/>
    <w:uiPriority w:val="99"/>
    <w:rsid w:val="001E514E"/>
    <w:rPr>
      <w:color w:val="0000FF"/>
      <w:u w:val="single"/>
    </w:rPr>
  </w:style>
  <w:style w:type="paragraph" w:styleId="11">
    <w:name w:val="toc 1"/>
    <w:basedOn w:val="a7"/>
    <w:next w:val="a7"/>
    <w:autoRedefine/>
    <w:uiPriority w:val="39"/>
    <w:unhideWhenUsed/>
    <w:rsid w:val="001E514E"/>
    <w:pPr>
      <w:spacing w:after="100"/>
    </w:pPr>
  </w:style>
  <w:style w:type="paragraph" w:styleId="21">
    <w:name w:val="toc 2"/>
    <w:basedOn w:val="a7"/>
    <w:next w:val="a7"/>
    <w:autoRedefine/>
    <w:uiPriority w:val="39"/>
    <w:unhideWhenUsed/>
    <w:rsid w:val="001E514E"/>
    <w:pPr>
      <w:spacing w:after="100"/>
      <w:ind w:left="220"/>
    </w:pPr>
  </w:style>
  <w:style w:type="paragraph" w:styleId="31">
    <w:name w:val="toc 3"/>
    <w:basedOn w:val="a7"/>
    <w:next w:val="a7"/>
    <w:autoRedefine/>
    <w:uiPriority w:val="39"/>
    <w:unhideWhenUsed/>
    <w:rsid w:val="001E514E"/>
    <w:pPr>
      <w:spacing w:after="100"/>
      <w:ind w:left="440"/>
    </w:pPr>
  </w:style>
  <w:style w:type="paragraph" w:styleId="ac">
    <w:name w:val="List Paragraph"/>
    <w:basedOn w:val="a7"/>
    <w:uiPriority w:val="34"/>
    <w:qFormat/>
    <w:rsid w:val="001E514E"/>
    <w:pPr>
      <w:ind w:left="720"/>
      <w:contextualSpacing/>
    </w:pPr>
  </w:style>
  <w:style w:type="paragraph" w:styleId="ad">
    <w:name w:val="Normal (Web)"/>
    <w:basedOn w:val="a7"/>
    <w:uiPriority w:val="99"/>
    <w:unhideWhenUsed/>
    <w:rsid w:val="0036204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e">
    <w:name w:val="Placeholder Text"/>
    <w:basedOn w:val="a8"/>
    <w:uiPriority w:val="99"/>
    <w:semiHidden/>
    <w:rsid w:val="00B66E53"/>
    <w:rPr>
      <w:color w:val="808080"/>
    </w:rPr>
  </w:style>
  <w:style w:type="character" w:styleId="af">
    <w:name w:val="Strong"/>
    <w:basedOn w:val="a8"/>
    <w:uiPriority w:val="22"/>
    <w:qFormat/>
    <w:rsid w:val="00CF5259"/>
    <w:rPr>
      <w:b/>
      <w:bCs/>
    </w:rPr>
  </w:style>
  <w:style w:type="character" w:styleId="af0">
    <w:name w:val="FollowedHyperlink"/>
    <w:basedOn w:val="a8"/>
    <w:uiPriority w:val="99"/>
    <w:semiHidden/>
    <w:unhideWhenUsed/>
    <w:rsid w:val="00893880"/>
    <w:rPr>
      <w:color w:val="954F72" w:themeColor="followedHyperlink"/>
      <w:u w:val="single"/>
    </w:rPr>
  </w:style>
  <w:style w:type="paragraph" w:styleId="af1">
    <w:name w:val="header"/>
    <w:basedOn w:val="a7"/>
    <w:link w:val="af2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8"/>
    <w:link w:val="af1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paragraph" w:styleId="af3">
    <w:name w:val="footer"/>
    <w:basedOn w:val="a7"/>
    <w:link w:val="af4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8"/>
    <w:link w:val="af3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character" w:customStyle="1" w:styleId="10">
    <w:name w:val="Заголовок 1 Знак"/>
    <w:basedOn w:val="a8"/>
    <w:link w:val="1"/>
    <w:uiPriority w:val="9"/>
    <w:rsid w:val="001E51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8"/>
    <w:link w:val="4"/>
    <w:uiPriority w:val="9"/>
    <w:semiHidden/>
    <w:rsid w:val="001E514E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customStyle="1" w:styleId="50">
    <w:name w:val="Заголовок 5 Знак"/>
    <w:basedOn w:val="a8"/>
    <w:link w:val="5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Cs w:val="20"/>
      <w:lang w:eastAsia="ru-RU"/>
    </w:rPr>
  </w:style>
  <w:style w:type="character" w:customStyle="1" w:styleId="60">
    <w:name w:val="Заголовок 6 Знак"/>
    <w:basedOn w:val="a8"/>
    <w:link w:val="6"/>
    <w:uiPriority w:val="9"/>
    <w:semiHidden/>
    <w:rsid w:val="001E514E"/>
    <w:rPr>
      <w:rFonts w:asciiTheme="majorHAnsi" w:eastAsiaTheme="majorEastAsia" w:hAnsiTheme="majorHAnsi" w:cstheme="majorBidi"/>
      <w:color w:val="1F3763" w:themeColor="accent1" w:themeShade="7F"/>
      <w:szCs w:val="20"/>
      <w:lang w:eastAsia="ru-RU"/>
    </w:rPr>
  </w:style>
  <w:style w:type="character" w:customStyle="1" w:styleId="70">
    <w:name w:val="Заголовок 7 Знак"/>
    <w:basedOn w:val="a8"/>
    <w:link w:val="7"/>
    <w:uiPriority w:val="9"/>
    <w:semiHidden/>
    <w:rsid w:val="001E514E"/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character" w:customStyle="1" w:styleId="80">
    <w:name w:val="Заголовок 8 Знак"/>
    <w:basedOn w:val="a8"/>
    <w:link w:val="8"/>
    <w:uiPriority w:val="9"/>
    <w:semiHidden/>
    <w:rsid w:val="001E51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8"/>
    <w:link w:val="9"/>
    <w:uiPriority w:val="9"/>
    <w:semiHidden/>
    <w:rsid w:val="001E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5">
    <w:name w:val="line number"/>
    <w:basedOn w:val="a8"/>
    <w:semiHidden/>
    <w:rsid w:val="001E514E"/>
  </w:style>
  <w:style w:type="table" w:styleId="12">
    <w:name w:val="Table Simple 1"/>
    <w:basedOn w:val="a9"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Основной текст 2 Знак"/>
    <w:aliases w:val="маркерованный список1 Знак"/>
    <w:basedOn w:val="a8"/>
    <w:link w:val="23"/>
    <w:uiPriority w:val="99"/>
    <w:semiHidden/>
    <w:locked/>
    <w:rsid w:val="001E514E"/>
    <w:rPr>
      <w:sz w:val="24"/>
      <w:szCs w:val="24"/>
      <w:lang w:val="x-none" w:eastAsia="x-none"/>
    </w:rPr>
  </w:style>
  <w:style w:type="paragraph" w:styleId="23">
    <w:name w:val="Body Text 2"/>
    <w:aliases w:val="маркерованный список1"/>
    <w:basedOn w:val="a7"/>
    <w:link w:val="22"/>
    <w:uiPriority w:val="99"/>
    <w:semiHidden/>
    <w:unhideWhenUsed/>
    <w:rsid w:val="001E514E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10">
    <w:name w:val="Основной текст 2 Знак1"/>
    <w:basedOn w:val="a8"/>
    <w:uiPriority w:val="99"/>
    <w:semiHidden/>
    <w:rsid w:val="001E514E"/>
  </w:style>
  <w:style w:type="paragraph" w:customStyle="1" w:styleId="af6">
    <w:name w:val="Титульный лист"/>
    <w:basedOn w:val="af7"/>
    <w:uiPriority w:val="99"/>
    <w:rsid w:val="001E514E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7"/>
    <w:uiPriority w:val="99"/>
    <w:rsid w:val="001E514E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7">
    <w:name w:val="Plain Text"/>
    <w:basedOn w:val="a7"/>
    <w:link w:val="af8"/>
    <w:uiPriority w:val="99"/>
    <w:semiHidden/>
    <w:unhideWhenUsed/>
    <w:rsid w:val="001E514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8">
    <w:name w:val="Текст Знак"/>
    <w:basedOn w:val="a8"/>
    <w:link w:val="af7"/>
    <w:uiPriority w:val="99"/>
    <w:semiHidden/>
    <w:rsid w:val="001E514E"/>
    <w:rPr>
      <w:rFonts w:ascii="Consolas" w:eastAsia="Times New Roman" w:hAnsi="Consolas" w:cs="Times New Roman"/>
      <w:sz w:val="21"/>
      <w:szCs w:val="21"/>
      <w:lang w:eastAsia="ru-RU"/>
    </w:rPr>
  </w:style>
  <w:style w:type="paragraph" w:customStyle="1" w:styleId="af9">
    <w:name w:val="Введение/Заключение"/>
    <w:basedOn w:val="afa"/>
    <w:autoRedefine/>
    <w:qFormat/>
    <w:rsid w:val="0086770E"/>
    <w:pPr>
      <w:spacing w:before="240"/>
      <w:jc w:val="center"/>
    </w:pPr>
    <w:rPr>
      <w:b/>
      <w:color w:val="000000" w:themeColor="text1"/>
      <w:sz w:val="32"/>
    </w:rPr>
  </w:style>
  <w:style w:type="paragraph" w:customStyle="1" w:styleId="afa">
    <w:name w:val="Текст курсовой"/>
    <w:basedOn w:val="a7"/>
    <w:link w:val="afb"/>
    <w:autoRedefine/>
    <w:qFormat/>
    <w:rsid w:val="00AA358A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customStyle="1" w:styleId="a5">
    <w:name w:val="Название Параграфа"/>
    <w:basedOn w:val="a7"/>
    <w:autoRedefine/>
    <w:qFormat/>
    <w:rsid w:val="00B45B79"/>
    <w:pPr>
      <w:numPr>
        <w:ilvl w:val="1"/>
        <w:numId w:val="5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fc">
    <w:name w:val="Список использованных источников"/>
    <w:basedOn w:val="af9"/>
    <w:qFormat/>
    <w:rsid w:val="001E514E"/>
  </w:style>
  <w:style w:type="paragraph" w:customStyle="1" w:styleId="afd">
    <w:name w:val="Содержание"/>
    <w:basedOn w:val="af9"/>
    <w:qFormat/>
    <w:rsid w:val="001E514E"/>
  </w:style>
  <w:style w:type="paragraph" w:customStyle="1" w:styleId="a4">
    <w:name w:val="Название главы"/>
    <w:basedOn w:val="a5"/>
    <w:qFormat/>
    <w:rsid w:val="001E514E"/>
    <w:pPr>
      <w:numPr>
        <w:ilvl w:val="0"/>
      </w:numPr>
    </w:pPr>
  </w:style>
  <w:style w:type="paragraph" w:customStyle="1" w:styleId="a6">
    <w:name w:val="Название Пункта"/>
    <w:basedOn w:val="a5"/>
    <w:qFormat/>
    <w:rsid w:val="001E514E"/>
    <w:pPr>
      <w:numPr>
        <w:ilvl w:val="2"/>
      </w:numPr>
    </w:pPr>
  </w:style>
  <w:style w:type="paragraph" w:customStyle="1" w:styleId="a">
    <w:name w:val="Список для курсовой"/>
    <w:basedOn w:val="afa"/>
    <w:link w:val="afe"/>
    <w:autoRedefine/>
    <w:qFormat/>
    <w:rsid w:val="0084415D"/>
    <w:pPr>
      <w:numPr>
        <w:numId w:val="1"/>
      </w:numPr>
      <w:spacing w:before="120" w:after="320"/>
      <w:ind w:left="1219" w:hanging="357"/>
    </w:pPr>
    <w:rPr>
      <w:shd w:val="clear" w:color="auto" w:fill="FFFFFF"/>
    </w:rPr>
  </w:style>
  <w:style w:type="paragraph" w:customStyle="1" w:styleId="a3">
    <w:name w:val="Название рисунка"/>
    <w:basedOn w:val="afa"/>
    <w:autoRedefine/>
    <w:qFormat/>
    <w:rsid w:val="00B31927"/>
    <w:pPr>
      <w:numPr>
        <w:numId w:val="2"/>
      </w:numPr>
      <w:spacing w:before="240" w:after="240" w:line="240" w:lineRule="auto"/>
      <w:jc w:val="center"/>
    </w:pPr>
    <w:rPr>
      <w:rFonts w:eastAsiaTheme="minorEastAsia"/>
      <w:szCs w:val="32"/>
      <w:shd w:val="clear" w:color="auto" w:fill="FFFFFF"/>
    </w:rPr>
  </w:style>
  <w:style w:type="character" w:customStyle="1" w:styleId="afb">
    <w:name w:val="Текст курсовой Знак"/>
    <w:basedOn w:val="a8"/>
    <w:link w:val="afa"/>
    <w:rsid w:val="00AA358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e">
    <w:name w:val="Список для курсовой Знак"/>
    <w:basedOn w:val="afb"/>
    <w:link w:val="a"/>
    <w:rsid w:val="0084415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">
    <w:name w:val="Код"/>
    <w:basedOn w:val="afa"/>
    <w:autoRedefine/>
    <w:qFormat/>
    <w:rsid w:val="001E514E"/>
    <w:pPr>
      <w:spacing w:after="300"/>
      <w:jc w:val="left"/>
    </w:pPr>
    <w:rPr>
      <w:rFonts w:ascii="Courier New" w:hAnsi="Courier New"/>
      <w:lang w:val="en-US"/>
    </w:rPr>
  </w:style>
  <w:style w:type="paragraph" w:customStyle="1" w:styleId="a1">
    <w:name w:val="Список использованных источников текст"/>
    <w:basedOn w:val="afa"/>
    <w:autoRedefine/>
    <w:qFormat/>
    <w:rsid w:val="001E514E"/>
    <w:pPr>
      <w:numPr>
        <w:numId w:val="3"/>
      </w:numPr>
      <w:ind w:left="0" w:firstLine="0"/>
    </w:pPr>
    <w:rPr>
      <w:color w:val="000000" w:themeColor="text1"/>
    </w:rPr>
  </w:style>
  <w:style w:type="character" w:customStyle="1" w:styleId="13">
    <w:name w:val="Неразрешенное упоминание1"/>
    <w:basedOn w:val="a8"/>
    <w:uiPriority w:val="99"/>
    <w:semiHidden/>
    <w:unhideWhenUsed/>
    <w:rsid w:val="001E514E"/>
    <w:rPr>
      <w:color w:val="605E5C"/>
      <w:shd w:val="clear" w:color="auto" w:fill="E1DFDD"/>
    </w:rPr>
  </w:style>
  <w:style w:type="paragraph" w:styleId="aff0">
    <w:name w:val="Subtitle"/>
    <w:basedOn w:val="a7"/>
    <w:next w:val="a7"/>
    <w:link w:val="aff1"/>
    <w:uiPriority w:val="11"/>
    <w:qFormat/>
    <w:rsid w:val="001E514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aff1">
    <w:name w:val="Подзаголовок Знак"/>
    <w:basedOn w:val="a8"/>
    <w:link w:val="aff0"/>
    <w:uiPriority w:val="11"/>
    <w:rsid w:val="001E514E"/>
    <w:rPr>
      <w:rFonts w:eastAsiaTheme="minorEastAsia"/>
      <w:color w:val="5A5A5A" w:themeColor="text1" w:themeTint="A5"/>
      <w:spacing w:val="15"/>
      <w:lang w:eastAsia="ru-RU"/>
    </w:rPr>
  </w:style>
  <w:style w:type="table" w:styleId="aff2">
    <w:name w:val="Table Grid"/>
    <w:basedOn w:val="a9"/>
    <w:uiPriority w:val="59"/>
    <w:rsid w:val="006B3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Основа"/>
    <w:basedOn w:val="a7"/>
    <w:link w:val="aff4"/>
    <w:autoRedefine/>
    <w:qFormat/>
    <w:rsid w:val="0093450E"/>
    <w:pPr>
      <w:spacing w:line="360" w:lineRule="auto"/>
      <w:contextualSpacing/>
      <w:jc w:val="both"/>
    </w:pPr>
    <w:rPr>
      <w:rFonts w:ascii="Times New Roman" w:eastAsiaTheme="minorHAnsi" w:hAnsi="Times New Roman"/>
      <w:sz w:val="28"/>
      <w:szCs w:val="28"/>
      <w:shd w:val="clear" w:color="auto" w:fill="FFFFFF"/>
      <w:lang w:eastAsia="en-US"/>
    </w:rPr>
  </w:style>
  <w:style w:type="character" w:customStyle="1" w:styleId="aff4">
    <w:name w:val="Основа Знак"/>
    <w:basedOn w:val="a8"/>
    <w:link w:val="aff3"/>
    <w:rsid w:val="0093450E"/>
    <w:rPr>
      <w:rFonts w:ascii="Times New Roman" w:hAnsi="Times New Roman" w:cs="Times New Roman"/>
      <w:sz w:val="28"/>
      <w:szCs w:val="28"/>
    </w:rPr>
  </w:style>
  <w:style w:type="paragraph" w:customStyle="1" w:styleId="a2">
    <w:name w:val="Название табоицы"/>
    <w:basedOn w:val="afa"/>
    <w:next w:val="a3"/>
    <w:qFormat/>
    <w:rsid w:val="002743DD"/>
    <w:pPr>
      <w:framePr w:wrap="around" w:vAnchor="text" w:hAnchor="text" w:y="1"/>
      <w:numPr>
        <w:numId w:val="6"/>
      </w:numPr>
    </w:pPr>
    <w:rPr>
      <w:b/>
    </w:rPr>
  </w:style>
  <w:style w:type="paragraph" w:customStyle="1" w:styleId="-">
    <w:name w:val="Основной текст - ТЗ"/>
    <w:basedOn w:val="a7"/>
    <w:qFormat/>
    <w:rsid w:val="00E24F6A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aff5">
    <w:name w:val="TOC Heading"/>
    <w:basedOn w:val="1"/>
    <w:next w:val="a7"/>
    <w:uiPriority w:val="39"/>
    <w:unhideWhenUsed/>
    <w:qFormat/>
    <w:rsid w:val="008904BA"/>
    <w:pPr>
      <w:numPr>
        <w:numId w:val="0"/>
      </w:numPr>
      <w:spacing w:line="259" w:lineRule="auto"/>
      <w:outlineLvl w:val="9"/>
    </w:pPr>
  </w:style>
  <w:style w:type="paragraph" w:styleId="aff6">
    <w:name w:val="Body Text"/>
    <w:basedOn w:val="a7"/>
    <w:link w:val="aff7"/>
    <w:uiPriority w:val="99"/>
    <w:semiHidden/>
    <w:unhideWhenUsed/>
    <w:rsid w:val="00E20753"/>
    <w:pPr>
      <w:spacing w:after="120"/>
    </w:pPr>
  </w:style>
  <w:style w:type="character" w:customStyle="1" w:styleId="aff7">
    <w:name w:val="Основной текст Знак"/>
    <w:basedOn w:val="a8"/>
    <w:link w:val="aff6"/>
    <w:uiPriority w:val="99"/>
    <w:semiHidden/>
    <w:rsid w:val="00E20753"/>
    <w:rPr>
      <w:rFonts w:ascii="Calibri" w:eastAsia="Times New Roman" w:hAnsi="Calibri" w:cs="Times New Roman"/>
      <w:szCs w:val="20"/>
      <w:lang w:eastAsia="ru-RU"/>
    </w:rPr>
  </w:style>
  <w:style w:type="paragraph" w:customStyle="1" w:styleId="a0">
    <w:name w:val="рисунок|КП"/>
    <w:basedOn w:val="a7"/>
    <w:next w:val="a7"/>
    <w:link w:val="aff8"/>
    <w:qFormat/>
    <w:rsid w:val="00B31927"/>
    <w:pPr>
      <w:numPr>
        <w:numId w:val="7"/>
      </w:numPr>
      <w:spacing w:before="240" w:after="240" w:line="240" w:lineRule="auto"/>
      <w:jc w:val="center"/>
    </w:pPr>
    <w:rPr>
      <w:rFonts w:ascii="Times New Roman" w:eastAsiaTheme="minorHAnsi" w:hAnsi="Times New Roman" w:cstheme="minorBidi"/>
      <w:sz w:val="28"/>
    </w:rPr>
  </w:style>
  <w:style w:type="character" w:customStyle="1" w:styleId="aff8">
    <w:name w:val="рисунок|КП Знак"/>
    <w:basedOn w:val="a8"/>
    <w:link w:val="a0"/>
    <w:rsid w:val="00B31927"/>
    <w:rPr>
      <w:rFonts w:ascii="Times New Roman" w:hAnsi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&#1053;&#1072;&#1089;&#1090;&#1088;&#1072;&#1080;&#1074;&#1072;&#1077;&#1084;&#1099;&#1077;%20&#1096;&#1072;&#1073;&#1083;&#1086;&#1085;&#1099;%20Office\kursovaya__kopi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{73187FA4-E638-4279-AA5E-4F3DC9B1B37E}</b:Guid>
    <b:RefOrder>1</b:RefOrder>
  </b:Source>
</b:Sources>
</file>

<file path=customXml/itemProps1.xml><?xml version="1.0" encoding="utf-8"?>
<ds:datastoreItem xmlns:ds="http://schemas.openxmlformats.org/officeDocument/2006/customXml" ds:itemID="{CEA9ACFA-3773-459D-A012-62460BE77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kursovaya__kopia.dotx</Template>
  <TotalTime>57</TotalTime>
  <Pages>15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Агабабян</dc:creator>
  <cp:keywords/>
  <dc:description/>
  <cp:lastModifiedBy>Учетная запись Майкрософт</cp:lastModifiedBy>
  <cp:revision>39</cp:revision>
  <cp:lastPrinted>2023-03-28T08:25:00Z</cp:lastPrinted>
  <dcterms:created xsi:type="dcterms:W3CDTF">2023-09-27T13:54:00Z</dcterms:created>
  <dcterms:modified xsi:type="dcterms:W3CDTF">2023-09-27T14:51:00Z</dcterms:modified>
</cp:coreProperties>
</file>