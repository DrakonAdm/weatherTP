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60E30B9C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Теория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6B957215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Pr="004901D9">
        <w:rPr>
          <w:rFonts w:ascii="Times New Roman" w:hAnsi="Times New Roman"/>
          <w:iCs/>
          <w:sz w:val="28"/>
        </w:rPr>
        <w:t xml:space="preserve">, 3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Покушалова</w:t>
      </w:r>
      <w:r w:rsidRPr="004901D9">
        <w:rPr>
          <w:rFonts w:ascii="Times New Roman" w:hAnsi="Times New Roman"/>
          <w:iCs/>
          <w:sz w:val="28"/>
        </w:rPr>
        <w:t>, 3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Pr="004901D9">
        <w:rPr>
          <w:rFonts w:ascii="Times New Roman" w:hAnsi="Times New Roman"/>
          <w:iCs/>
          <w:sz w:val="28"/>
        </w:rPr>
        <w:t>, 3 курс, д/о</w:t>
      </w:r>
      <w:r>
        <w:rPr>
          <w:rFonts w:ascii="Times New Roman" w:hAnsi="Times New Roman"/>
          <w:sz w:val="28"/>
          <w:szCs w:val="28"/>
        </w:rPr>
        <w:t xml:space="preserve">  </w:t>
      </w:r>
    </w:p>
    <w:p w14:paraId="37F4A690" w14:textId="77777777" w:rsidR="00E20753" w:rsidRDefault="00E20753" w:rsidP="00757002">
      <w:pPr>
        <w:tabs>
          <w:tab w:val="left" w:pos="3402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77777777" w:rsidR="00111698" w:rsidRDefault="00111698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</w:t>
      </w:r>
    </w:p>
    <w:p w14:paraId="5972F04D" w14:textId="29799277" w:rsidR="00E20753" w:rsidRPr="00F7503F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</w:p>
    <w:p w14:paraId="32577D26" w14:textId="27C38AFD" w:rsidR="00F046BD" w:rsidRDefault="00FC5E14" w:rsidP="00F046BD">
      <w:pPr>
        <w:pStyle w:val="afc"/>
        <w:rPr>
          <w:b w:val="0"/>
          <w:color w:val="auto"/>
          <w:sz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bookmarkStart w:id="5" w:name="_Toc130895087"/>
      <w:r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78543AB1" w14:textId="308B287D" w:rsidR="009B5165" w:rsidRPr="009B5165" w:rsidRDefault="008904BA" w:rsidP="009B5165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r w:rsidRPr="008904BA">
        <w:rPr>
          <w:rFonts w:ascii="Times New Roman" w:hAnsi="Times New Roman"/>
          <w:sz w:val="28"/>
          <w:szCs w:val="28"/>
        </w:rPr>
        <w:fldChar w:fldCharType="begin"/>
      </w:r>
      <w:r w:rsidRPr="008904BA">
        <w:rPr>
          <w:rFonts w:ascii="Times New Roman" w:hAnsi="Times New Roman"/>
          <w:sz w:val="28"/>
          <w:szCs w:val="28"/>
        </w:rPr>
        <w:instrText xml:space="preserve"> TOC \h \z \t "Введение/Заключение;1;Название Параграфа;2;Список использованных источников;1;Содержание;1;Название главы;1;Название Пункта;3" </w:instrText>
      </w:r>
      <w:r w:rsidRPr="008904BA">
        <w:rPr>
          <w:rFonts w:ascii="Times New Roman" w:hAnsi="Times New Roman"/>
          <w:sz w:val="28"/>
          <w:szCs w:val="28"/>
        </w:rPr>
        <w:fldChar w:fldCharType="separate"/>
      </w:r>
      <w:hyperlink w:anchor="_Toc130895087" w:history="1">
        <w:r w:rsidR="009B5165" w:rsidRPr="009B5165">
          <w:rPr>
            <w:rStyle w:val="aa"/>
            <w:rFonts w:ascii="Times New Roman" w:hAnsi="Times New Roman"/>
            <w:noProof/>
            <w:sz w:val="28"/>
            <w:szCs w:val="28"/>
          </w:rPr>
          <w:t>Содержание</w:t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_Toc130895087 \h </w:instrText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9B5165"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5C98E0" w14:textId="2934C380" w:rsidR="009B5165" w:rsidRPr="009B5165" w:rsidRDefault="009B5165" w:rsidP="009B5165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88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Введение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_Toc130895088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61BDE3" w14:textId="0267DD3F" w:rsidR="009B5165" w:rsidRPr="009B5165" w:rsidRDefault="009B5165" w:rsidP="009B5165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89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_Toc130895089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BE989D" w14:textId="30F111ED" w:rsidR="009B5165" w:rsidRPr="009B5165" w:rsidRDefault="009B5165" w:rsidP="009B5165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0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_Toc130895090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F18F23" w14:textId="3C812C19" w:rsidR="009B5165" w:rsidRPr="009B5165" w:rsidRDefault="009B5165" w:rsidP="009B5165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1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_Toc130895091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0CEBDC" w14:textId="175BEE2E" w:rsidR="009B5165" w:rsidRPr="009B5165" w:rsidRDefault="009B5165" w:rsidP="009B5165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2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_Toc130895092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12EF6" w14:textId="22F0AA3D" w:rsidR="009B5165" w:rsidRPr="009B5165" w:rsidRDefault="009B5165" w:rsidP="009B5165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3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2.3 Обзор аналогов.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_Toc130895093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337D9D" w14:textId="261C09DC" w:rsidR="009B5165" w:rsidRPr="009B5165" w:rsidRDefault="009B5165" w:rsidP="009B5165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4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Pr="009B5165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_Toc130895094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F66DFC2" w14:textId="182D65B0" w:rsidR="009B5165" w:rsidRPr="009B5165" w:rsidRDefault="009B5165" w:rsidP="009B5165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5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_Toc130895095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A2C248" w14:textId="1E2DD581" w:rsidR="009B5165" w:rsidRPr="009B5165" w:rsidRDefault="009B5165" w:rsidP="009B5165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0895096" w:history="1">
        <w:r w:rsidRPr="009B5165">
          <w:rPr>
            <w:rStyle w:val="aa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Pr="009B5165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_Toc130895096 \h </w:instrTex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40BA7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9B516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B7DFC2" w14:textId="170435D3" w:rsidR="00F046BD" w:rsidRPr="00CB6466" w:rsidRDefault="008904BA" w:rsidP="008904BA">
      <w:pPr>
        <w:pStyle w:val="afc"/>
        <w:rPr>
          <w:sz w:val="28"/>
        </w:rPr>
      </w:pPr>
      <w:r w:rsidRPr="008904BA">
        <w:rPr>
          <w:sz w:val="28"/>
        </w:rPr>
        <w:fldChar w:fldCharType="end"/>
      </w:r>
    </w:p>
    <w:p w14:paraId="4715DF44" w14:textId="0B554959" w:rsidR="005F75F7" w:rsidRPr="00CB6466" w:rsidRDefault="005F75F7" w:rsidP="00FF22E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31BE194" w14:textId="77777777" w:rsidR="005F75F7" w:rsidRPr="00865813" w:rsidRDefault="005F75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13F5E8D3" w14:textId="2682DFB8" w:rsidR="00C14811" w:rsidRPr="0086770E" w:rsidRDefault="00707AA2" w:rsidP="0086770E">
      <w:pPr>
        <w:pStyle w:val="af8"/>
      </w:pPr>
      <w:bookmarkStart w:id="6" w:name="_Toc130895088"/>
      <w:r w:rsidRPr="0086770E">
        <w:lastRenderedPageBreak/>
        <w:t>Введение</w:t>
      </w:r>
      <w:bookmarkEnd w:id="6"/>
    </w:p>
    <w:p w14:paraId="32E292AB" w14:textId="77777777" w:rsidR="0029198A" w:rsidRDefault="003B0405" w:rsidP="002C7FC0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2C7FC0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2C7FC0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2C7FC0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3D0B7B">
      <w:pPr>
        <w:spacing w:after="160" w:line="259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86770E">
      <w:pPr>
        <w:pStyle w:val="a3"/>
      </w:pPr>
      <w:bookmarkStart w:id="7" w:name="_Toc130895089"/>
      <w:r>
        <w:lastRenderedPageBreak/>
        <w:t>Постановка задачи</w:t>
      </w:r>
      <w:bookmarkEnd w:id="7"/>
    </w:p>
    <w:p w14:paraId="7FA48794" w14:textId="02CBF63C" w:rsidR="00707AA2" w:rsidRDefault="00425F54" w:rsidP="00811C32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58F3878D" w:rsidR="0086770E" w:rsidRDefault="0086770E" w:rsidP="00811C32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 xml:space="preserve">вера. Сайт предназначен для работы авторизованных, неавторизованных пользователей и администраторов. Управляющая система сервера предназначен для: </w:t>
      </w:r>
    </w:p>
    <w:p w14:paraId="5A294899" w14:textId="77777777" w:rsidR="00B76999" w:rsidRPr="00B76999" w:rsidRDefault="0086770E" w:rsidP="003720E1">
      <w:pPr>
        <w:pStyle w:val="a"/>
        <w:spacing w:after="0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3720E1">
      <w:pPr>
        <w:pStyle w:val="a"/>
        <w:spacing w:after="0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3720E1">
      <w:pPr>
        <w:pStyle w:val="a"/>
        <w:spacing w:after="0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3D0B7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726604">
      <w:pPr>
        <w:pStyle w:val="a3"/>
      </w:pPr>
      <w:bookmarkStart w:id="8" w:name="_Toc130895090"/>
      <w:r>
        <w:lastRenderedPageBreak/>
        <w:t>Анализ предметной области</w:t>
      </w:r>
      <w:bookmarkEnd w:id="8"/>
    </w:p>
    <w:p w14:paraId="476B4E5B" w14:textId="77777777" w:rsidR="003A4B94" w:rsidRDefault="003A4B94" w:rsidP="003A4B94">
      <w:pPr>
        <w:pStyle w:val="a4"/>
      </w:pPr>
      <w:bookmarkStart w:id="9" w:name="_Toc130895091"/>
      <w:r>
        <w:t>Предметная область</w:t>
      </w:r>
      <w:bookmarkEnd w:id="9"/>
    </w:p>
    <w:p w14:paraId="25958CB4" w14:textId="77777777" w:rsidR="003A4B94" w:rsidRPr="003A4B94" w:rsidRDefault="003A4B94" w:rsidP="00AC37DF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AC37DF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AC37DF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AC37DF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1F2592F8" w:rsidR="003A4B94" w:rsidRDefault="003A4B94" w:rsidP="00730391">
      <w:pPr>
        <w:pStyle w:val="a"/>
        <w:spacing w:after="0"/>
      </w:pPr>
      <w:r w:rsidRPr="003A4B94">
        <w:t>Пользователь.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5B6419B1" w14:textId="3B39E54D" w:rsidR="003A4B94" w:rsidRPr="00730391" w:rsidRDefault="003A4B94" w:rsidP="00730391">
      <w:pPr>
        <w:pStyle w:val="a"/>
        <w:spacing w:after="0"/>
      </w:pPr>
      <w:r>
        <w:t>Администратор. Админы сайта, имеющие доступ к изменению публичной информации на сайте. Атрибуты данной сущности:</w:t>
      </w:r>
      <w:r w:rsidR="00DB3E3B">
        <w:rPr>
          <w:lang w:val="en-US"/>
        </w:rPr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AA310F">
        <w:rPr>
          <w:lang w:val="en-US"/>
        </w:rPr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>
        <w:rPr>
          <w:lang w:val="en-US"/>
        </w:rPr>
        <w:t>.</w:t>
      </w:r>
    </w:p>
    <w:p w14:paraId="371E9C3B" w14:textId="77777777" w:rsidR="00730391" w:rsidRPr="00DB3E3B" w:rsidRDefault="00730391" w:rsidP="00730391">
      <w:pPr>
        <w:pStyle w:val="a"/>
        <w:numPr>
          <w:ilvl w:val="0"/>
          <w:numId w:val="0"/>
        </w:numPr>
        <w:spacing w:after="0"/>
        <w:ind w:left="1219" w:hanging="357"/>
      </w:pPr>
    </w:p>
    <w:p w14:paraId="6E21E652" w14:textId="0C3993E7" w:rsidR="003A4B94" w:rsidRPr="003A4B94" w:rsidRDefault="003A4B94" w:rsidP="00DB3E3B">
      <w:pPr>
        <w:pStyle w:val="a4"/>
      </w:pPr>
      <w:bookmarkStart w:id="10" w:name="_Toc130895092"/>
      <w:r w:rsidRPr="003A4B94">
        <w:t>Основные возможности и требования к сайту</w:t>
      </w:r>
      <w:bookmarkEnd w:id="10"/>
    </w:p>
    <w:p w14:paraId="23878983" w14:textId="6F4082F9" w:rsidR="003A4B94" w:rsidRDefault="003A4B94" w:rsidP="00CD40F6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46EAC049" w:rsidR="003A4B94" w:rsidRDefault="001B6E6D" w:rsidP="002B32BB">
      <w:pPr>
        <w:pStyle w:val="a"/>
        <w:spacing w:after="0"/>
      </w:pPr>
      <w:r>
        <w:lastRenderedPageBreak/>
        <w:t>у</w:t>
      </w:r>
      <w:r w:rsidR="003A4B94">
        <w:t>добство и простота пользования сайтом. Интерфейс должен быть интуитивно п</w:t>
      </w:r>
      <w:r>
        <w:t>онятным для любых пользователей</w:t>
      </w:r>
      <w:r w:rsidRPr="001B6E6D">
        <w:t>;</w:t>
      </w:r>
    </w:p>
    <w:p w14:paraId="07B16685" w14:textId="39025AA3" w:rsidR="003A4B94" w:rsidRDefault="001B6E6D" w:rsidP="002B32BB">
      <w:pPr>
        <w:pStyle w:val="a"/>
        <w:spacing w:after="0"/>
      </w:pPr>
      <w:r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2B32BB">
      <w:pPr>
        <w:pStyle w:val="a"/>
        <w:spacing w:after="0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2B32BB">
      <w:pPr>
        <w:pStyle w:val="a"/>
        <w:spacing w:after="0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07120A">
      <w:pPr>
        <w:pStyle w:val="a"/>
        <w:spacing w:after="0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6B0276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6B0276">
      <w:pPr>
        <w:pStyle w:val="-"/>
      </w:pPr>
      <w:r>
        <w:t>Выводы:</w:t>
      </w:r>
    </w:p>
    <w:p w14:paraId="5D91811A" w14:textId="452B6787" w:rsidR="003A4B94" w:rsidRDefault="001B6E6D" w:rsidP="005875F6">
      <w:pPr>
        <w:pStyle w:val="a"/>
        <w:spacing w:after="0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5875F6">
      <w:pPr>
        <w:pStyle w:val="a"/>
        <w:spacing w:after="0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5875F6">
      <w:pPr>
        <w:pStyle w:val="a"/>
        <w:spacing w:after="0"/>
      </w:pPr>
      <w:r>
        <w:t>выделены атрибуты для сущностей;</w:t>
      </w:r>
    </w:p>
    <w:p w14:paraId="77BF439B" w14:textId="10BD24A0" w:rsidR="003A4B94" w:rsidRDefault="001B6E6D" w:rsidP="005875F6">
      <w:pPr>
        <w:pStyle w:val="a"/>
        <w:spacing w:after="0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260A7682" w14:textId="628AD2D0" w:rsidR="00AB7BF7" w:rsidRPr="00AB7BF7" w:rsidRDefault="00AB7BF7" w:rsidP="00AB7BF7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3CA3D2EE" w14:textId="63063C61" w:rsidR="00F046BD" w:rsidRDefault="00F046BD" w:rsidP="00F046BD">
      <w:pPr>
        <w:pStyle w:val="a4"/>
      </w:pPr>
      <w:bookmarkStart w:id="11" w:name="_Toc130895093"/>
      <w:r>
        <w:lastRenderedPageBreak/>
        <w:t>Обзор аналогов.</w:t>
      </w:r>
      <w:bookmarkEnd w:id="11"/>
    </w:p>
    <w:p w14:paraId="6F66464C" w14:textId="695FEB3A" w:rsidR="00F046BD" w:rsidRPr="00F046BD" w:rsidRDefault="00F046BD" w:rsidP="00F046BD">
      <w:pPr>
        <w:pStyle w:val="a5"/>
        <w:rPr>
          <w:lang w:val="en-US"/>
        </w:rPr>
      </w:pPr>
      <w:bookmarkStart w:id="12" w:name="_Toc130895094"/>
      <w:r>
        <w:t xml:space="preserve">Статистика погоды </w:t>
      </w:r>
      <w:r>
        <w:rPr>
          <w:lang w:val="en-US"/>
        </w:rPr>
        <w:t>Gismeteo</w:t>
      </w:r>
      <w:bookmarkEnd w:id="12"/>
    </w:p>
    <w:p w14:paraId="1D80F4BB" w14:textId="3B5176B5" w:rsidR="00F046BD" w:rsidRDefault="00F046BD" w:rsidP="00013999">
      <w:pPr>
        <w:pStyle w:val="-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B422A3">
        <w:t xml:space="preserve"> </w:t>
      </w:r>
      <w:r w:rsidR="00267DF5">
        <w:t>1.</w:t>
      </w:r>
    </w:p>
    <w:p w14:paraId="2025125F" w14:textId="77777777" w:rsidR="00AB2A46" w:rsidRDefault="00AB2A46" w:rsidP="00AB2A46">
      <w:pPr>
        <w:pStyle w:val="aff2"/>
      </w:pPr>
    </w:p>
    <w:p w14:paraId="7E71239D" w14:textId="3F46A83F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267DF5">
      <w:pPr>
        <w:pStyle w:val="a2"/>
      </w:pPr>
      <w:r>
        <w:t>Интерфейс сайта «</w:t>
      </w:r>
      <w:r>
        <w:rPr>
          <w:lang w:val="en-US"/>
        </w:rPr>
        <w:t>Gismeteo</w:t>
      </w:r>
      <w:r>
        <w:t>»</w:t>
      </w:r>
    </w:p>
    <w:p w14:paraId="3011FF29" w14:textId="122985AB" w:rsidR="00267DF5" w:rsidRDefault="00267DF5" w:rsidP="00AB2A46">
      <w:pPr>
        <w:pStyle w:val="aff2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267DF5">
      <w:pPr>
        <w:pStyle w:val="a2"/>
      </w:pPr>
      <w:r>
        <w:t>Интерфейс отзывов</w:t>
      </w:r>
    </w:p>
    <w:p w14:paraId="515316C9" w14:textId="52F9039C" w:rsidR="00267DF5" w:rsidRDefault="00267DF5" w:rsidP="00AB2A46">
      <w:pPr>
        <w:pStyle w:val="aff2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267DF5">
      <w:pPr>
        <w:pStyle w:val="a2"/>
      </w:pPr>
      <w:r>
        <w:t>Статистика погоды</w:t>
      </w:r>
    </w:p>
    <w:p w14:paraId="4CA4F0CF" w14:textId="4621B1B1" w:rsidR="00267DF5" w:rsidRDefault="00267DF5" w:rsidP="007F5078">
      <w:pPr>
        <w:pStyle w:val="-"/>
      </w:pPr>
      <w:r>
        <w:t>Недостатками сайта «</w:t>
      </w:r>
      <w:r>
        <w:rPr>
          <w:lang w:val="en-US"/>
        </w:rPr>
        <w:t>Gismeteo</w:t>
      </w:r>
      <w:r>
        <w:t>» являются:</w:t>
      </w:r>
    </w:p>
    <w:p w14:paraId="15AA9E28" w14:textId="61EF7E0A" w:rsidR="00267DF5" w:rsidRPr="00267DF5" w:rsidRDefault="00267DF5" w:rsidP="005C7F57">
      <w:pPr>
        <w:pStyle w:val="a"/>
        <w:spacing w:after="0"/>
      </w:pPr>
      <w:r>
        <w:t>шапка главное страницы неподвижна</w:t>
      </w:r>
      <w:r>
        <w:rPr>
          <w:lang w:val="en-US"/>
        </w:rPr>
        <w:t>;</w:t>
      </w:r>
    </w:p>
    <w:p w14:paraId="3BC33859" w14:textId="55466448" w:rsidR="00267DF5" w:rsidRPr="00267DF5" w:rsidRDefault="00267DF5" w:rsidP="005C7F57">
      <w:pPr>
        <w:pStyle w:val="a"/>
        <w:spacing w:after="0"/>
      </w:pPr>
      <w:r>
        <w:t>большое количество рекламы на главной странице</w:t>
      </w:r>
      <w:r w:rsidRPr="00267DF5">
        <w:t>;</w:t>
      </w:r>
    </w:p>
    <w:p w14:paraId="2BDCEB94" w14:textId="7435E210" w:rsidR="00267DF5" w:rsidRDefault="00686743" w:rsidP="005C7F57">
      <w:pPr>
        <w:pStyle w:val="a"/>
        <w:spacing w:after="0"/>
      </w:pPr>
      <w:r>
        <w:t>малая наполненность статистики погоды.</w:t>
      </w:r>
    </w:p>
    <w:p w14:paraId="522E6890" w14:textId="77777777" w:rsidR="005C7F57" w:rsidRDefault="005C7F57" w:rsidP="0004514C">
      <w:pPr>
        <w:pStyle w:val="a"/>
        <w:numPr>
          <w:ilvl w:val="0"/>
          <w:numId w:val="0"/>
        </w:numPr>
        <w:spacing w:after="0"/>
      </w:pPr>
    </w:p>
    <w:p w14:paraId="75823B73" w14:textId="3AD3C77A" w:rsidR="00686743" w:rsidRDefault="00686743" w:rsidP="00686743">
      <w:pPr>
        <w:pStyle w:val="a5"/>
      </w:pPr>
      <w:bookmarkStart w:id="13" w:name="_Toc130895095"/>
      <w:r>
        <w:t>Статистика погоды Погодные сервисы</w:t>
      </w:r>
      <w:bookmarkEnd w:id="13"/>
    </w:p>
    <w:p w14:paraId="6F5AE026" w14:textId="05DBC41E" w:rsidR="00686743" w:rsidRDefault="00686743" w:rsidP="004D0E59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AB2A46">
      <w:pPr>
        <w:pStyle w:val="aff2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23D2F3F4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262B2B">
      <w:pPr>
        <w:pStyle w:val="a2"/>
      </w:pPr>
      <w:r>
        <w:t>Интерфейс сайта «Погодные сервисы»</w:t>
      </w:r>
    </w:p>
    <w:p w14:paraId="31E9DEE1" w14:textId="27FAFDC7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262B2B">
      <w:pPr>
        <w:pStyle w:val="a2"/>
      </w:pPr>
      <w:r>
        <w:t>Прогноз погоды</w:t>
      </w:r>
    </w:p>
    <w:p w14:paraId="595B2B66" w14:textId="7581D778" w:rsidR="00262B2B" w:rsidRDefault="00262B2B" w:rsidP="00AB2A46">
      <w:pPr>
        <w:pStyle w:val="aff2"/>
      </w:pPr>
      <w:r w:rsidRPr="00262B2B">
        <w:rPr>
          <w:noProof/>
          <w:lang w:eastAsia="ru-RU"/>
        </w:rPr>
        <w:drawing>
          <wp:inline distT="0" distB="0" distL="0" distR="0" wp14:anchorId="1134130E" wp14:editId="38693F00">
            <wp:extent cx="5940425" cy="2620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262B2B">
      <w:pPr>
        <w:pStyle w:val="a2"/>
      </w:pPr>
      <w:r>
        <w:lastRenderedPageBreak/>
        <w:t xml:space="preserve">Архив погоды </w:t>
      </w:r>
    </w:p>
    <w:p w14:paraId="62F1D2ED" w14:textId="77777777" w:rsidR="0050503F" w:rsidRDefault="00810194" w:rsidP="00DE697C">
      <w:pPr>
        <w:pStyle w:val="-"/>
      </w:pPr>
      <w:r>
        <w:t>Недостатками сайта «Погодные сервисы» являются:</w:t>
      </w:r>
    </w:p>
    <w:p w14:paraId="603D27C6" w14:textId="24C98B4D" w:rsidR="00810194" w:rsidRPr="00267DF5" w:rsidRDefault="00810194" w:rsidP="0050503F">
      <w:pPr>
        <w:pStyle w:val="a"/>
        <w:spacing w:after="0"/>
      </w:pPr>
      <w:r>
        <w:t>шапка главное страницы неподвижна</w:t>
      </w:r>
      <w:r>
        <w:rPr>
          <w:lang w:val="en-US"/>
        </w:rPr>
        <w:t>;</w:t>
      </w:r>
    </w:p>
    <w:p w14:paraId="252BB51E" w14:textId="1C16DE8E" w:rsidR="00810194" w:rsidRPr="00267DF5" w:rsidRDefault="00810194" w:rsidP="0050503F">
      <w:pPr>
        <w:pStyle w:val="a"/>
        <w:spacing w:after="0"/>
      </w:pPr>
      <w:r>
        <w:t>скудное оформление сайта</w:t>
      </w:r>
      <w:r w:rsidRPr="00267DF5">
        <w:t>;</w:t>
      </w:r>
    </w:p>
    <w:p w14:paraId="18CFFFBD" w14:textId="100A82B0" w:rsidR="00810194" w:rsidRDefault="00810194" w:rsidP="0050503F">
      <w:pPr>
        <w:pStyle w:val="a"/>
        <w:spacing w:after="0"/>
      </w:pPr>
      <w:r>
        <w:t>поломанный архив погоды.</w:t>
      </w:r>
    </w:p>
    <w:p w14:paraId="7E44416C" w14:textId="77777777" w:rsidR="005938CE" w:rsidRDefault="005938CE" w:rsidP="005938CE">
      <w:pPr>
        <w:pStyle w:val="a"/>
        <w:numPr>
          <w:ilvl w:val="0"/>
          <w:numId w:val="0"/>
        </w:numPr>
        <w:spacing w:after="0"/>
      </w:pPr>
    </w:p>
    <w:p w14:paraId="38CE69E8" w14:textId="2D46A7E9" w:rsidR="00810194" w:rsidRDefault="00810194" w:rsidP="00810194">
      <w:pPr>
        <w:pStyle w:val="a5"/>
      </w:pPr>
      <w:bookmarkStart w:id="14" w:name="_Toc130895096"/>
      <w:r>
        <w:t xml:space="preserve">Статистика погоды </w:t>
      </w:r>
      <w:r>
        <w:rPr>
          <w:lang w:val="en-US"/>
        </w:rPr>
        <w:t>Rp5</w:t>
      </w:r>
      <w:bookmarkEnd w:id="14"/>
    </w:p>
    <w:p w14:paraId="1D173259" w14:textId="47D84720" w:rsidR="00AB2A46" w:rsidRPr="00AB2A46" w:rsidRDefault="00AB2A46" w:rsidP="000609B5">
      <w:pPr>
        <w:pStyle w:val="-"/>
      </w:pPr>
      <w:r>
        <w:rPr>
          <w:lang w:val="en-US"/>
        </w:rPr>
        <w:t>Rp</w:t>
      </w:r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0609B5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AB2A46">
      <w:pPr>
        <w:pStyle w:val="aff2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AB2A46">
      <w:pPr>
        <w:pStyle w:val="a2"/>
      </w:pPr>
      <w:r>
        <w:t>Интерфейс сайта «Погодные сервисы»</w:t>
      </w:r>
    </w:p>
    <w:p w14:paraId="393F0481" w14:textId="623EF8E1" w:rsidR="00AB2A46" w:rsidRDefault="00AB2A46" w:rsidP="00AB2A46">
      <w:pPr>
        <w:pStyle w:val="aff2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AB2A46">
      <w:pPr>
        <w:pStyle w:val="a2"/>
      </w:pPr>
      <w:r>
        <w:t>Прогноз погоды</w:t>
      </w:r>
    </w:p>
    <w:p w14:paraId="521AC06A" w14:textId="77777777" w:rsidR="008C6589" w:rsidRDefault="008C6589" w:rsidP="008C6589">
      <w:pPr>
        <w:pStyle w:val="a2"/>
        <w:numPr>
          <w:ilvl w:val="0"/>
          <w:numId w:val="0"/>
        </w:numPr>
        <w:ind w:left="720" w:hanging="360"/>
      </w:pPr>
    </w:p>
    <w:p w14:paraId="48802FAE" w14:textId="77777777" w:rsidR="00247BE2" w:rsidRDefault="00247BE2" w:rsidP="00247BE2">
      <w:pPr>
        <w:pStyle w:val="aff2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AB2A46">
      <w:pPr>
        <w:pStyle w:val="a2"/>
      </w:pPr>
      <w:r>
        <w:t>Архив погоды</w:t>
      </w:r>
    </w:p>
    <w:p w14:paraId="4930370E" w14:textId="485BB67A" w:rsidR="00247BE2" w:rsidRDefault="00247BE2" w:rsidP="005237C4">
      <w:pPr>
        <w:pStyle w:val="-"/>
      </w:pPr>
      <w:r>
        <w:t>Недостатками сайта «</w:t>
      </w:r>
      <w:r w:rsidR="00AB7BF7">
        <w:rPr>
          <w:lang w:val="en-US"/>
        </w:rPr>
        <w:t>Rp</w:t>
      </w:r>
      <w:r w:rsidR="00AB7BF7" w:rsidRPr="00AB2A46">
        <w:t>5</w:t>
      </w:r>
      <w:r>
        <w:t>» являются:</w:t>
      </w:r>
    </w:p>
    <w:p w14:paraId="59BCDE57" w14:textId="77777777" w:rsidR="00247BE2" w:rsidRPr="00267DF5" w:rsidRDefault="00247BE2" w:rsidP="00611F9E">
      <w:pPr>
        <w:pStyle w:val="a"/>
        <w:spacing w:after="0"/>
      </w:pPr>
      <w:r>
        <w:t>шапка главное страницы неподвижна</w:t>
      </w:r>
      <w:r>
        <w:rPr>
          <w:lang w:val="en-US"/>
        </w:rPr>
        <w:t>;</w:t>
      </w:r>
    </w:p>
    <w:p w14:paraId="2A1B4BA6" w14:textId="14CC960B" w:rsidR="00247BE2" w:rsidRPr="00810194" w:rsidRDefault="00872A57" w:rsidP="005905A6">
      <w:pPr>
        <w:pStyle w:val="a"/>
        <w:spacing w:after="0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sectPr w:rsidR="00247BE2" w:rsidRPr="00810194" w:rsidSect="001A4CEE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0600F" w14:textId="77777777" w:rsidR="0015555E" w:rsidRDefault="0015555E" w:rsidP="001A4CEE">
      <w:pPr>
        <w:spacing w:after="0" w:line="240" w:lineRule="auto"/>
      </w:pPr>
      <w:r>
        <w:separator/>
      </w:r>
    </w:p>
  </w:endnote>
  <w:endnote w:type="continuationSeparator" w:id="0">
    <w:p w14:paraId="53092ACB" w14:textId="77777777" w:rsidR="0015555E" w:rsidRDefault="0015555E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2666406"/>
      <w:docPartObj>
        <w:docPartGallery w:val="Page Numbers (Bottom of Page)"/>
        <w:docPartUnique/>
      </w:docPartObj>
    </w:sdtPr>
    <w:sdtContent>
      <w:p w14:paraId="22E95F04" w14:textId="093AF971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5B7">
          <w:rPr>
            <w:noProof/>
          </w:rPr>
          <w:t>10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9602F" w14:textId="77777777" w:rsidR="0015555E" w:rsidRDefault="0015555E" w:rsidP="001A4CEE">
      <w:pPr>
        <w:spacing w:after="0" w:line="240" w:lineRule="auto"/>
      </w:pPr>
      <w:r>
        <w:separator/>
      </w:r>
    </w:p>
  </w:footnote>
  <w:footnote w:type="continuationSeparator" w:id="0">
    <w:p w14:paraId="00BB57EC" w14:textId="77777777" w:rsidR="0015555E" w:rsidRDefault="0015555E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075B1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2192"/>
        </w:tabs>
        <w:ind w:left="2192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2617"/>
        </w:tabs>
        <w:ind w:left="2617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275"/>
        </w:tabs>
        <w:ind w:left="3275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820"/>
        </w:tabs>
        <w:ind w:left="3820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4262"/>
        </w:tabs>
        <w:ind w:left="4262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4903"/>
        </w:tabs>
        <w:ind w:left="4903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5440"/>
        </w:tabs>
        <w:ind w:left="5440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985"/>
        </w:tabs>
        <w:ind w:left="5985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415"/>
        </w:tabs>
        <w:ind w:left="6415" w:hanging="1448"/>
      </w:pPr>
      <w:rPr>
        <w:rFonts w:hint="default"/>
      </w:rPr>
    </w:lvl>
  </w:abstractNum>
  <w:abstractNum w:abstractNumId="1" w15:restartNumberingAfterBreak="0">
    <w:nsid w:val="C3B5693B"/>
    <w:multiLevelType w:val="multilevel"/>
    <w:tmpl w:val="C3B5693B"/>
    <w:lvl w:ilvl="0">
      <w:start w:val="1"/>
      <w:numFmt w:val="decimal"/>
      <w:lvlText w:val="%1."/>
      <w:lvlJc w:val="left"/>
      <w:pPr>
        <w:ind w:left="720" w:hanging="360"/>
      </w:pPr>
      <w:rPr>
        <w:rFonts w:ascii="SimSun" w:eastAsia="SimSun" w:hAnsi="SimSun" w:cs="SimSu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SimSun" w:eastAsia="SimSun" w:hAnsi="SimSun" w:cs="SimSu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SimSun" w:eastAsia="SimSun" w:hAnsi="SimSun" w:cs="SimSun"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SimSun" w:eastAsia="SimSun" w:hAnsi="SimSun" w:cs="SimSu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SimSun" w:eastAsia="SimSun" w:hAnsi="SimSun" w:cs="SimSu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1C06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" w15:restartNumberingAfterBreak="0">
    <w:nsid w:val="08E55CBF"/>
    <w:multiLevelType w:val="multilevel"/>
    <w:tmpl w:val="AE4C4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A0A17"/>
    <w:multiLevelType w:val="multilevel"/>
    <w:tmpl w:val="9BB04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A21802"/>
    <w:multiLevelType w:val="multilevel"/>
    <w:tmpl w:val="94DEA45E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6" w15:restartNumberingAfterBreak="0">
    <w:nsid w:val="0B197019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7" w15:restartNumberingAfterBreak="0">
    <w:nsid w:val="0E016D69"/>
    <w:multiLevelType w:val="multilevel"/>
    <w:tmpl w:val="6E90F6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8" w15:restartNumberingAfterBreak="0">
    <w:nsid w:val="0E4F2367"/>
    <w:multiLevelType w:val="multilevel"/>
    <w:tmpl w:val="A120FA7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0F5617D2"/>
    <w:multiLevelType w:val="hybridMultilevel"/>
    <w:tmpl w:val="67EC51B0"/>
    <w:lvl w:ilvl="0" w:tplc="A50C522A">
      <w:start w:val="1"/>
      <w:numFmt w:val="decimal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1822D5"/>
    <w:multiLevelType w:val="multilevel"/>
    <w:tmpl w:val="E8E6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D774B"/>
    <w:multiLevelType w:val="multilevel"/>
    <w:tmpl w:val="BC766C7E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4434F95"/>
    <w:multiLevelType w:val="multilevel"/>
    <w:tmpl w:val="B306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16660F"/>
    <w:multiLevelType w:val="multilevel"/>
    <w:tmpl w:val="179C33C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27175EBB"/>
    <w:multiLevelType w:val="hybridMultilevel"/>
    <w:tmpl w:val="D1C03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C595F"/>
    <w:multiLevelType w:val="multilevel"/>
    <w:tmpl w:val="CBF6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9751F9"/>
    <w:multiLevelType w:val="multilevel"/>
    <w:tmpl w:val="1A86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DF25CF"/>
    <w:multiLevelType w:val="multilevel"/>
    <w:tmpl w:val="760E5F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9" w15:restartNumberingAfterBreak="0">
    <w:nsid w:val="2E3727BC"/>
    <w:multiLevelType w:val="hybridMultilevel"/>
    <w:tmpl w:val="135C02D0"/>
    <w:lvl w:ilvl="0" w:tplc="A19C6CDA">
      <w:start w:val="1"/>
      <w:numFmt w:val="decimal"/>
      <w:pStyle w:val="a1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01C694E"/>
    <w:multiLevelType w:val="multilevel"/>
    <w:tmpl w:val="2CC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B552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2" w15:restartNumberingAfterBreak="0">
    <w:nsid w:val="3A702D51"/>
    <w:multiLevelType w:val="multilevel"/>
    <w:tmpl w:val="92ECEC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0" w:hanging="2160"/>
      </w:pPr>
      <w:rPr>
        <w:rFonts w:hint="default"/>
      </w:rPr>
    </w:lvl>
  </w:abstractNum>
  <w:abstractNum w:abstractNumId="23" w15:restartNumberingAfterBreak="0">
    <w:nsid w:val="3E976246"/>
    <w:multiLevelType w:val="multilevel"/>
    <w:tmpl w:val="A0F6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BC01D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5" w15:restartNumberingAfterBreak="0">
    <w:nsid w:val="42697CB5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6" w15:restartNumberingAfterBreak="0">
    <w:nsid w:val="43D5143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7" w15:restartNumberingAfterBreak="0">
    <w:nsid w:val="441D3EDC"/>
    <w:multiLevelType w:val="multilevel"/>
    <w:tmpl w:val="A63CD2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5616377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29" w15:restartNumberingAfterBreak="0">
    <w:nsid w:val="48A77E2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0" w15:restartNumberingAfterBreak="0">
    <w:nsid w:val="49185F2F"/>
    <w:multiLevelType w:val="multilevel"/>
    <w:tmpl w:val="CBC0297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1" w15:restartNumberingAfterBreak="0">
    <w:nsid w:val="4C372392"/>
    <w:multiLevelType w:val="multilevel"/>
    <w:tmpl w:val="8342F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0548F8"/>
    <w:multiLevelType w:val="multilevel"/>
    <w:tmpl w:val="4A5AF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82757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4" w15:restartNumberingAfterBreak="0">
    <w:nsid w:val="4FF70EE1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5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02E011F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37" w15:restartNumberingAfterBreak="0">
    <w:nsid w:val="652A5619"/>
    <w:multiLevelType w:val="hybridMultilevel"/>
    <w:tmpl w:val="E3DC0BE2"/>
    <w:lvl w:ilvl="0" w:tplc="1B7E3B14">
      <w:start w:val="1"/>
      <w:numFmt w:val="decimal"/>
      <w:pStyle w:val="a2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0A6919"/>
    <w:multiLevelType w:val="hybridMultilevel"/>
    <w:tmpl w:val="F1FE542A"/>
    <w:lvl w:ilvl="0" w:tplc="A38E15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6AF22B2"/>
    <w:multiLevelType w:val="multilevel"/>
    <w:tmpl w:val="5CEAEE6E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1A22BE4"/>
    <w:multiLevelType w:val="multilevel"/>
    <w:tmpl w:val="FF62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3A1763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42" w15:restartNumberingAfterBreak="0">
    <w:nsid w:val="7C564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CEA5E68"/>
    <w:multiLevelType w:val="multilevel"/>
    <w:tmpl w:val="21FADFCC"/>
    <w:lvl w:ilvl="0">
      <w:start w:val="1"/>
      <w:numFmt w:val="none"/>
      <w:suff w:val="space"/>
      <w:lvlText w:val="1"/>
      <w:lvlJc w:val="left"/>
      <w:pPr>
        <w:ind w:left="930" w:hanging="363"/>
      </w:pPr>
      <w:rPr>
        <w:rFonts w:hint="default"/>
      </w:rPr>
    </w:lvl>
    <w:lvl w:ilvl="1">
      <w:start w:val="1"/>
      <w:numFmt w:val="none"/>
      <w:suff w:val="space"/>
      <w:lvlText w:val="1.1"/>
      <w:lvlJc w:val="left"/>
      <w:pPr>
        <w:ind w:left="658" w:hanging="301"/>
      </w:pPr>
      <w:rPr>
        <w:rFonts w:hint="default"/>
      </w:rPr>
    </w:lvl>
    <w:lvl w:ilvl="2">
      <w:start w:val="1"/>
      <w:numFmt w:val="decimal"/>
      <w:suff w:val="space"/>
      <w:lvlText w:val="%3.1.1"/>
      <w:lvlJc w:val="left"/>
      <w:pPr>
        <w:ind w:left="680" w:hanging="53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4"/>
        </w:tabs>
        <w:ind w:left="93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24"/>
        </w:tabs>
        <w:ind w:left="930" w:hanging="363"/>
      </w:pPr>
      <w:rPr>
        <w:rFonts w:hint="default"/>
      </w:rPr>
    </w:lvl>
  </w:abstractNum>
  <w:abstractNum w:abstractNumId="44" w15:restartNumberingAfterBreak="0">
    <w:nsid w:val="7D516215"/>
    <w:multiLevelType w:val="multilevel"/>
    <w:tmpl w:val="08D8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257766">
    <w:abstractNumId w:val="1"/>
  </w:num>
  <w:num w:numId="2" w16cid:durableId="1004866775">
    <w:abstractNumId w:val="0"/>
  </w:num>
  <w:num w:numId="3" w16cid:durableId="1093625304">
    <w:abstractNumId w:val="33"/>
  </w:num>
  <w:num w:numId="4" w16cid:durableId="108286347">
    <w:abstractNumId w:val="18"/>
  </w:num>
  <w:num w:numId="5" w16cid:durableId="597449491">
    <w:abstractNumId w:val="14"/>
  </w:num>
  <w:num w:numId="6" w16cid:durableId="1943105323">
    <w:abstractNumId w:val="30"/>
  </w:num>
  <w:num w:numId="7" w16cid:durableId="602153244">
    <w:abstractNumId w:val="29"/>
  </w:num>
  <w:num w:numId="8" w16cid:durableId="840699539">
    <w:abstractNumId w:val="34"/>
  </w:num>
  <w:num w:numId="9" w16cid:durableId="511144061">
    <w:abstractNumId w:val="16"/>
  </w:num>
  <w:num w:numId="10" w16cid:durableId="1602569808">
    <w:abstractNumId w:val="17"/>
  </w:num>
  <w:num w:numId="11" w16cid:durableId="1042562097">
    <w:abstractNumId w:val="44"/>
  </w:num>
  <w:num w:numId="12" w16cid:durableId="1888184172">
    <w:abstractNumId w:val="6"/>
  </w:num>
  <w:num w:numId="13" w16cid:durableId="1187135449">
    <w:abstractNumId w:val="22"/>
  </w:num>
  <w:num w:numId="14" w16cid:durableId="750659185">
    <w:abstractNumId w:val="2"/>
  </w:num>
  <w:num w:numId="15" w16cid:durableId="397359665">
    <w:abstractNumId w:val="36"/>
  </w:num>
  <w:num w:numId="16" w16cid:durableId="586118300">
    <w:abstractNumId w:val="7"/>
  </w:num>
  <w:num w:numId="17" w16cid:durableId="1328708457">
    <w:abstractNumId w:val="25"/>
  </w:num>
  <w:num w:numId="18" w16cid:durableId="1698043961">
    <w:abstractNumId w:val="24"/>
  </w:num>
  <w:num w:numId="19" w16cid:durableId="1336612483">
    <w:abstractNumId w:val="21"/>
  </w:num>
  <w:num w:numId="20" w16cid:durableId="1161002411">
    <w:abstractNumId w:val="26"/>
  </w:num>
  <w:num w:numId="21" w16cid:durableId="1325471825">
    <w:abstractNumId w:val="8"/>
  </w:num>
  <w:num w:numId="22" w16cid:durableId="916865248">
    <w:abstractNumId w:val="41"/>
  </w:num>
  <w:num w:numId="23" w16cid:durableId="514803970">
    <w:abstractNumId w:val="28"/>
  </w:num>
  <w:num w:numId="24" w16cid:durableId="2127382144">
    <w:abstractNumId w:val="3"/>
  </w:num>
  <w:num w:numId="25" w16cid:durableId="242952335">
    <w:abstractNumId w:val="32"/>
  </w:num>
  <w:num w:numId="26" w16cid:durableId="1328092105">
    <w:abstractNumId w:val="43"/>
  </w:num>
  <w:num w:numId="27" w16cid:durableId="284709">
    <w:abstractNumId w:val="5"/>
  </w:num>
  <w:num w:numId="28" w16cid:durableId="1279029238">
    <w:abstractNumId w:val="10"/>
  </w:num>
  <w:num w:numId="29" w16cid:durableId="1839534500">
    <w:abstractNumId w:val="9"/>
  </w:num>
  <w:num w:numId="30" w16cid:durableId="1876233804">
    <w:abstractNumId w:val="37"/>
  </w:num>
  <w:num w:numId="31" w16cid:durableId="560363860">
    <w:abstractNumId w:val="12"/>
  </w:num>
  <w:num w:numId="32" w16cid:durableId="207227927">
    <w:abstractNumId w:val="27"/>
  </w:num>
  <w:num w:numId="33" w16cid:durableId="83218160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26648209">
    <w:abstractNumId w:val="35"/>
  </w:num>
  <w:num w:numId="35" w16cid:durableId="341278046">
    <w:abstractNumId w:val="39"/>
  </w:num>
  <w:num w:numId="36" w16cid:durableId="1887716870">
    <w:abstractNumId w:val="31"/>
  </w:num>
  <w:num w:numId="37" w16cid:durableId="1519658569">
    <w:abstractNumId w:val="40"/>
  </w:num>
  <w:num w:numId="38" w16cid:durableId="2017033185">
    <w:abstractNumId w:val="4"/>
  </w:num>
  <w:num w:numId="39" w16cid:durableId="241381149">
    <w:abstractNumId w:val="20"/>
  </w:num>
  <w:num w:numId="40" w16cid:durableId="123039333">
    <w:abstractNumId w:val="13"/>
  </w:num>
  <w:num w:numId="41" w16cid:durableId="1751191180">
    <w:abstractNumId w:val="23"/>
  </w:num>
  <w:num w:numId="42" w16cid:durableId="315188425">
    <w:abstractNumId w:val="11"/>
  </w:num>
  <w:num w:numId="43" w16cid:durableId="1615601302">
    <w:abstractNumId w:val="15"/>
  </w:num>
  <w:num w:numId="44" w16cid:durableId="1681807541">
    <w:abstractNumId w:val="19"/>
  </w:num>
  <w:num w:numId="45" w16cid:durableId="1379207665">
    <w:abstractNumId w:val="38"/>
  </w:num>
  <w:num w:numId="46" w16cid:durableId="1674842717">
    <w:abstractNumId w:val="42"/>
  </w:num>
  <w:num w:numId="47" w16cid:durableId="1549874143">
    <w:abstractNumId w:val="3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AC6"/>
    <w:rsid w:val="00012FB7"/>
    <w:rsid w:val="00013999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7120A"/>
    <w:rsid w:val="00090E7C"/>
    <w:rsid w:val="000A7C7A"/>
    <w:rsid w:val="000C3BFA"/>
    <w:rsid w:val="000D2BFF"/>
    <w:rsid w:val="000D6935"/>
    <w:rsid w:val="000F5AC6"/>
    <w:rsid w:val="0011098B"/>
    <w:rsid w:val="00111698"/>
    <w:rsid w:val="001213A2"/>
    <w:rsid w:val="00135E2D"/>
    <w:rsid w:val="00154392"/>
    <w:rsid w:val="0015555E"/>
    <w:rsid w:val="00156087"/>
    <w:rsid w:val="001564B8"/>
    <w:rsid w:val="001705E2"/>
    <w:rsid w:val="001848C0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F0F57"/>
    <w:rsid w:val="002016C0"/>
    <w:rsid w:val="00204273"/>
    <w:rsid w:val="00213C22"/>
    <w:rsid w:val="0023410C"/>
    <w:rsid w:val="0024644B"/>
    <w:rsid w:val="00247BE2"/>
    <w:rsid w:val="00262B2B"/>
    <w:rsid w:val="00267DF5"/>
    <w:rsid w:val="002743DD"/>
    <w:rsid w:val="00283B11"/>
    <w:rsid w:val="0029198A"/>
    <w:rsid w:val="002B32BB"/>
    <w:rsid w:val="002B3FED"/>
    <w:rsid w:val="002C7FC0"/>
    <w:rsid w:val="003365E1"/>
    <w:rsid w:val="00362045"/>
    <w:rsid w:val="00367DBB"/>
    <w:rsid w:val="003720E1"/>
    <w:rsid w:val="003A4B94"/>
    <w:rsid w:val="003B0405"/>
    <w:rsid w:val="003B2E85"/>
    <w:rsid w:val="003D038D"/>
    <w:rsid w:val="003D0B7B"/>
    <w:rsid w:val="003F28FA"/>
    <w:rsid w:val="00402262"/>
    <w:rsid w:val="00413159"/>
    <w:rsid w:val="00425F54"/>
    <w:rsid w:val="004265EC"/>
    <w:rsid w:val="004319F3"/>
    <w:rsid w:val="004708CC"/>
    <w:rsid w:val="00484899"/>
    <w:rsid w:val="004848FB"/>
    <w:rsid w:val="00485A1D"/>
    <w:rsid w:val="004B43D7"/>
    <w:rsid w:val="004C260A"/>
    <w:rsid w:val="004C29AE"/>
    <w:rsid w:val="004D0E59"/>
    <w:rsid w:val="004D7537"/>
    <w:rsid w:val="004F675E"/>
    <w:rsid w:val="0050503F"/>
    <w:rsid w:val="005237C4"/>
    <w:rsid w:val="00526DBA"/>
    <w:rsid w:val="0053491F"/>
    <w:rsid w:val="00557C09"/>
    <w:rsid w:val="00572872"/>
    <w:rsid w:val="005742F7"/>
    <w:rsid w:val="00576D1D"/>
    <w:rsid w:val="005810E2"/>
    <w:rsid w:val="00584A3B"/>
    <w:rsid w:val="005875F6"/>
    <w:rsid w:val="005938CE"/>
    <w:rsid w:val="005C7F57"/>
    <w:rsid w:val="005D1E72"/>
    <w:rsid w:val="005F1C62"/>
    <w:rsid w:val="005F463D"/>
    <w:rsid w:val="005F75F7"/>
    <w:rsid w:val="00600AF6"/>
    <w:rsid w:val="0060605D"/>
    <w:rsid w:val="00611F9E"/>
    <w:rsid w:val="00623EA9"/>
    <w:rsid w:val="00633C9D"/>
    <w:rsid w:val="00636431"/>
    <w:rsid w:val="006374EF"/>
    <w:rsid w:val="00645A78"/>
    <w:rsid w:val="00686743"/>
    <w:rsid w:val="0069136C"/>
    <w:rsid w:val="006965D5"/>
    <w:rsid w:val="006A16F5"/>
    <w:rsid w:val="006A5F22"/>
    <w:rsid w:val="006B0276"/>
    <w:rsid w:val="006B3237"/>
    <w:rsid w:val="006C7C90"/>
    <w:rsid w:val="006E79D7"/>
    <w:rsid w:val="006E7C14"/>
    <w:rsid w:val="00703036"/>
    <w:rsid w:val="00707AA2"/>
    <w:rsid w:val="00726604"/>
    <w:rsid w:val="00730391"/>
    <w:rsid w:val="00741514"/>
    <w:rsid w:val="00742369"/>
    <w:rsid w:val="00757002"/>
    <w:rsid w:val="00763163"/>
    <w:rsid w:val="00774D7F"/>
    <w:rsid w:val="0078373F"/>
    <w:rsid w:val="007A29EC"/>
    <w:rsid w:val="007D2789"/>
    <w:rsid w:val="007F5078"/>
    <w:rsid w:val="00803B86"/>
    <w:rsid w:val="00810194"/>
    <w:rsid w:val="00811C32"/>
    <w:rsid w:val="00812078"/>
    <w:rsid w:val="0081723D"/>
    <w:rsid w:val="008434E6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6589"/>
    <w:rsid w:val="008E6A4C"/>
    <w:rsid w:val="008F25FD"/>
    <w:rsid w:val="008F3EB9"/>
    <w:rsid w:val="00902C19"/>
    <w:rsid w:val="00916194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7508"/>
    <w:rsid w:val="009E05B7"/>
    <w:rsid w:val="009F3737"/>
    <w:rsid w:val="00A0044E"/>
    <w:rsid w:val="00A02A29"/>
    <w:rsid w:val="00A118D6"/>
    <w:rsid w:val="00A26312"/>
    <w:rsid w:val="00A472CB"/>
    <w:rsid w:val="00A5424C"/>
    <w:rsid w:val="00A57CE9"/>
    <w:rsid w:val="00A633C9"/>
    <w:rsid w:val="00A86E8C"/>
    <w:rsid w:val="00AA310F"/>
    <w:rsid w:val="00AA358A"/>
    <w:rsid w:val="00AB2332"/>
    <w:rsid w:val="00AB2A46"/>
    <w:rsid w:val="00AB7BF7"/>
    <w:rsid w:val="00AC37DF"/>
    <w:rsid w:val="00AC52F7"/>
    <w:rsid w:val="00AE2212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6999"/>
    <w:rsid w:val="00BA7FCB"/>
    <w:rsid w:val="00BB4FA2"/>
    <w:rsid w:val="00BE0FF3"/>
    <w:rsid w:val="00BF155A"/>
    <w:rsid w:val="00BF38B8"/>
    <w:rsid w:val="00BF4FD9"/>
    <w:rsid w:val="00C14811"/>
    <w:rsid w:val="00C201D8"/>
    <w:rsid w:val="00C40BA7"/>
    <w:rsid w:val="00C45858"/>
    <w:rsid w:val="00C835DC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1389D"/>
    <w:rsid w:val="00D1539A"/>
    <w:rsid w:val="00D320E2"/>
    <w:rsid w:val="00D50F4C"/>
    <w:rsid w:val="00D557B6"/>
    <w:rsid w:val="00D5769E"/>
    <w:rsid w:val="00D6019A"/>
    <w:rsid w:val="00D625DC"/>
    <w:rsid w:val="00D653B9"/>
    <w:rsid w:val="00D67318"/>
    <w:rsid w:val="00D84F4B"/>
    <w:rsid w:val="00DA416E"/>
    <w:rsid w:val="00DB3E3B"/>
    <w:rsid w:val="00DB4D6D"/>
    <w:rsid w:val="00DC2ECD"/>
    <w:rsid w:val="00DE697C"/>
    <w:rsid w:val="00DF07CB"/>
    <w:rsid w:val="00E01EA2"/>
    <w:rsid w:val="00E20753"/>
    <w:rsid w:val="00E24F6A"/>
    <w:rsid w:val="00E51506"/>
    <w:rsid w:val="00E5186F"/>
    <w:rsid w:val="00E659E5"/>
    <w:rsid w:val="00E87E18"/>
    <w:rsid w:val="00EA6B19"/>
    <w:rsid w:val="00EB204E"/>
    <w:rsid w:val="00EC1405"/>
    <w:rsid w:val="00EF2949"/>
    <w:rsid w:val="00F0376B"/>
    <w:rsid w:val="00F046BD"/>
    <w:rsid w:val="00F06A51"/>
    <w:rsid w:val="00F679B7"/>
    <w:rsid w:val="00F7503F"/>
    <w:rsid w:val="00F93F2A"/>
    <w:rsid w:val="00F9593A"/>
    <w:rsid w:val="00FA2EF0"/>
    <w:rsid w:val="00FA3BD6"/>
    <w:rsid w:val="00FA6D8A"/>
    <w:rsid w:val="00FC57F8"/>
    <w:rsid w:val="00FC5E14"/>
    <w:rsid w:val="00FF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47938AA2-A997-4627-8CD6-D1E62AE35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1E514E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1E514E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unhideWhenUsed/>
    <w:qFormat/>
    <w:rsid w:val="001E514E"/>
    <w:pPr>
      <w:keepNext/>
      <w:keepLines/>
      <w:numPr>
        <w:ilvl w:val="2"/>
        <w:numId w:val="3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1E514E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1E514E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1E514E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1E514E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1E514E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1E514E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30">
    <w:name w:val="Заголовок 3 Знак"/>
    <w:basedOn w:val="a7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a">
    <w:name w:val="Hyperlink"/>
    <w:uiPriority w:val="99"/>
    <w:rsid w:val="001E514E"/>
    <w:rPr>
      <w:color w:val="0000FF"/>
      <w:u w:val="single"/>
    </w:rPr>
  </w:style>
  <w:style w:type="paragraph" w:styleId="11">
    <w:name w:val="toc 1"/>
    <w:basedOn w:val="a6"/>
    <w:next w:val="a6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1E514E"/>
    <w:pPr>
      <w:spacing w:after="100"/>
      <w:ind w:left="440"/>
    </w:pPr>
  </w:style>
  <w:style w:type="paragraph" w:styleId="ab">
    <w:name w:val="List Paragraph"/>
    <w:basedOn w:val="a6"/>
    <w:uiPriority w:val="34"/>
    <w:qFormat/>
    <w:rsid w:val="001E514E"/>
    <w:pPr>
      <w:ind w:left="720"/>
      <w:contextualSpacing/>
    </w:pPr>
  </w:style>
  <w:style w:type="paragraph" w:styleId="ac">
    <w:name w:val="Normal (Web)"/>
    <w:basedOn w:val="a6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Placeholder Text"/>
    <w:basedOn w:val="a7"/>
    <w:uiPriority w:val="99"/>
    <w:semiHidden/>
    <w:rsid w:val="00B66E53"/>
    <w:rPr>
      <w:color w:val="808080"/>
    </w:rPr>
  </w:style>
  <w:style w:type="character" w:styleId="ae">
    <w:name w:val="Strong"/>
    <w:basedOn w:val="a7"/>
    <w:uiPriority w:val="22"/>
    <w:qFormat/>
    <w:rsid w:val="00CF5259"/>
    <w:rPr>
      <w:b/>
      <w:bCs/>
    </w:rPr>
  </w:style>
  <w:style w:type="character" w:styleId="af">
    <w:name w:val="FollowedHyperlink"/>
    <w:basedOn w:val="a7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0">
    <w:name w:val="header"/>
    <w:basedOn w:val="a6"/>
    <w:link w:val="af1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7"/>
    <w:link w:val="af0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2">
    <w:name w:val="footer"/>
    <w:basedOn w:val="a6"/>
    <w:link w:val="af3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7"/>
    <w:link w:val="af2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7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7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7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7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7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7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7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line number"/>
    <w:basedOn w:val="a7"/>
    <w:semiHidden/>
    <w:rsid w:val="001E514E"/>
  </w:style>
  <w:style w:type="table" w:styleId="12">
    <w:name w:val="Table Simple 1"/>
    <w:basedOn w:val="a8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7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6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7"/>
    <w:uiPriority w:val="99"/>
    <w:semiHidden/>
    <w:rsid w:val="001E514E"/>
  </w:style>
  <w:style w:type="paragraph" w:customStyle="1" w:styleId="af5">
    <w:name w:val="Титульный лист"/>
    <w:basedOn w:val="af6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6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6">
    <w:name w:val="Plain Text"/>
    <w:basedOn w:val="a6"/>
    <w:link w:val="af7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7">
    <w:name w:val="Текст Знак"/>
    <w:basedOn w:val="a7"/>
    <w:link w:val="af6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8">
    <w:name w:val="Введение/Заключение"/>
    <w:basedOn w:val="af9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9">
    <w:name w:val="Текст курсовой"/>
    <w:basedOn w:val="a6"/>
    <w:link w:val="afa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4">
    <w:name w:val="Название Параграфа"/>
    <w:basedOn w:val="a6"/>
    <w:autoRedefine/>
    <w:qFormat/>
    <w:rsid w:val="00B45B79"/>
    <w:pPr>
      <w:numPr>
        <w:ilvl w:val="1"/>
        <w:numId w:val="35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fb">
    <w:name w:val="Список использованных источников"/>
    <w:basedOn w:val="af8"/>
    <w:qFormat/>
    <w:rsid w:val="001E514E"/>
  </w:style>
  <w:style w:type="paragraph" w:customStyle="1" w:styleId="afc">
    <w:name w:val="Содержание"/>
    <w:basedOn w:val="af8"/>
    <w:qFormat/>
    <w:rsid w:val="001E514E"/>
  </w:style>
  <w:style w:type="paragraph" w:customStyle="1" w:styleId="a3">
    <w:name w:val="Название главы"/>
    <w:basedOn w:val="a4"/>
    <w:qFormat/>
    <w:rsid w:val="001E514E"/>
    <w:pPr>
      <w:numPr>
        <w:ilvl w:val="0"/>
      </w:numPr>
    </w:pPr>
  </w:style>
  <w:style w:type="paragraph" w:customStyle="1" w:styleId="a5">
    <w:name w:val="Название Пункта"/>
    <w:basedOn w:val="a4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9"/>
    <w:link w:val="afd"/>
    <w:autoRedefine/>
    <w:qFormat/>
    <w:rsid w:val="001E514E"/>
    <w:pPr>
      <w:numPr>
        <w:numId w:val="28"/>
      </w:numPr>
      <w:spacing w:before="120" w:after="320"/>
      <w:ind w:left="1219" w:hanging="357"/>
    </w:pPr>
  </w:style>
  <w:style w:type="paragraph" w:customStyle="1" w:styleId="a2">
    <w:name w:val="Название рисунка"/>
    <w:basedOn w:val="af9"/>
    <w:autoRedefine/>
    <w:qFormat/>
    <w:rsid w:val="00AB2332"/>
    <w:pPr>
      <w:numPr>
        <w:numId w:val="30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a">
    <w:name w:val="Текст курсовой Знак"/>
    <w:basedOn w:val="a7"/>
    <w:link w:val="af9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d">
    <w:name w:val="Список для курсовой Знак"/>
    <w:basedOn w:val="afa"/>
    <w:link w:val="a"/>
    <w:rsid w:val="001E51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e">
    <w:name w:val="Код"/>
    <w:basedOn w:val="af9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0">
    <w:name w:val="Список использованных источников текст"/>
    <w:basedOn w:val="af9"/>
    <w:autoRedefine/>
    <w:qFormat/>
    <w:rsid w:val="001E514E"/>
    <w:pPr>
      <w:numPr>
        <w:numId w:val="31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">
    <w:name w:val="Subtitle"/>
    <w:basedOn w:val="a6"/>
    <w:next w:val="a6"/>
    <w:link w:val="aff0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0">
    <w:name w:val="Подзаголовок Знак"/>
    <w:basedOn w:val="a7"/>
    <w:link w:val="aff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1">
    <w:name w:val="Table Grid"/>
    <w:basedOn w:val="a8"/>
    <w:uiPriority w:val="5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Основа"/>
    <w:basedOn w:val="a6"/>
    <w:link w:val="aff3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3">
    <w:name w:val="Основа Знак"/>
    <w:basedOn w:val="a7"/>
    <w:link w:val="aff2"/>
    <w:rsid w:val="00AB2A46"/>
    <w:rPr>
      <w:rFonts w:ascii="Times New Roman" w:hAnsi="Times New Roman" w:cs="Times New Roman"/>
      <w:sz w:val="28"/>
      <w:szCs w:val="28"/>
    </w:rPr>
  </w:style>
  <w:style w:type="paragraph" w:customStyle="1" w:styleId="a1">
    <w:name w:val="Название табоицы"/>
    <w:basedOn w:val="af9"/>
    <w:next w:val="a2"/>
    <w:qFormat/>
    <w:rsid w:val="002743DD"/>
    <w:pPr>
      <w:framePr w:wrap="around" w:vAnchor="text" w:hAnchor="text" w:y="1"/>
      <w:numPr>
        <w:numId w:val="44"/>
      </w:numPr>
    </w:pPr>
    <w:rPr>
      <w:b/>
    </w:rPr>
  </w:style>
  <w:style w:type="paragraph" w:customStyle="1" w:styleId="-">
    <w:name w:val="Основной текст - ТЗ"/>
    <w:basedOn w:val="a6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4">
    <w:name w:val="TOC Heading"/>
    <w:basedOn w:val="1"/>
    <w:next w:val="a6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5">
    <w:name w:val="Body Text"/>
    <w:basedOn w:val="a6"/>
    <w:link w:val="aff6"/>
    <w:uiPriority w:val="99"/>
    <w:semiHidden/>
    <w:unhideWhenUsed/>
    <w:rsid w:val="00E20753"/>
    <w:pPr>
      <w:spacing w:after="120"/>
    </w:pPr>
  </w:style>
  <w:style w:type="character" w:customStyle="1" w:styleId="aff6">
    <w:name w:val="Основной текст Знак"/>
    <w:basedOn w:val="a7"/>
    <w:link w:val="aff5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4B9E6191-F51D-4ACB-84CC-39C7F48F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</Template>
  <TotalTime>250</TotalTime>
  <Pages>11</Pages>
  <Words>1105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Агабабян</dc:creator>
  <cp:keywords/>
  <dc:description/>
  <cp:lastModifiedBy>Татьяна Покушалова</cp:lastModifiedBy>
  <cp:revision>158</cp:revision>
  <cp:lastPrinted>2023-03-28T08:25:00Z</cp:lastPrinted>
  <dcterms:created xsi:type="dcterms:W3CDTF">2023-02-27T12:07:00Z</dcterms:created>
  <dcterms:modified xsi:type="dcterms:W3CDTF">2023-03-28T08:27:00Z</dcterms:modified>
</cp:coreProperties>
</file>