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60E30B9C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Теория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2D4168DC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E24F6A">
        <w:t>Система хранения статистический данных погодных наблюдений за прошедшие годы, прогнозирования погоды на ближайшие дни и рекомендации одежды на эти дни.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32306150" w:rsidR="00111698" w:rsidRPr="00C201D8" w:rsidRDefault="00E20753" w:rsidP="00C201D8">
      <w:pPr>
        <w:tabs>
          <w:tab w:val="left" w:pos="3769"/>
        </w:tabs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</w:t>
      </w:r>
      <w:proofErr w:type="gramStart"/>
      <w:r w:rsidRPr="004901D9">
        <w:rPr>
          <w:rFonts w:ascii="Times New Roman" w:hAnsi="Times New Roman"/>
          <w:iCs/>
          <w:sz w:val="28"/>
        </w:rPr>
        <w:t>_._</w:t>
      </w:r>
      <w:proofErr w:type="gramEnd"/>
      <w:r w:rsidRPr="004901D9">
        <w:rPr>
          <w:rFonts w:ascii="Times New Roman" w:hAnsi="Times New Roman"/>
          <w:iCs/>
          <w:sz w:val="28"/>
        </w:rPr>
        <w:t>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Дракин</w:t>
      </w:r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Покушалова</w:t>
      </w:r>
      <w:proofErr w:type="spellEnd"/>
      <w:r w:rsidRPr="004901D9">
        <w:rPr>
          <w:rFonts w:ascii="Times New Roman" w:hAnsi="Times New Roman"/>
          <w:iCs/>
          <w:sz w:val="28"/>
        </w:rPr>
        <w:t>, 3 курс, д/о</w:t>
      </w:r>
      <w:bookmarkStart w:id="1" w:name="_GoBack"/>
      <w:bookmarkEnd w:id="1"/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68B29D3F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37F4A690" w14:textId="77777777" w:rsidR="00E20753" w:rsidRDefault="00E20753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77777777" w:rsidR="00111698" w:rsidRDefault="00111698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Воронеж</w:t>
      </w:r>
    </w:p>
    <w:p w14:paraId="5972F04D" w14:textId="29799277" w:rsidR="00E20753" w:rsidRPr="00F7503F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p w14:paraId="32577D26" w14:textId="27C38AFD" w:rsidR="00F046BD" w:rsidRDefault="00FC5E14" w:rsidP="00F046BD">
      <w:pPr>
        <w:pStyle w:val="afc"/>
        <w:rPr>
          <w:b w:val="0"/>
          <w:color w:val="auto"/>
          <w:sz w:val="28"/>
        </w:rPr>
      </w:pPr>
      <w:bookmarkStart w:id="2" w:name="_Toc53690659"/>
      <w:bookmarkStart w:id="3" w:name="_Toc104476294"/>
      <w:bookmarkStart w:id="4" w:name="_Toc104476445"/>
      <w:bookmarkStart w:id="5" w:name="_Toc104548858"/>
      <w:bookmarkStart w:id="6" w:name="_Toc130572672"/>
      <w:r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72762454" w14:textId="77777777" w:rsidR="008904BA" w:rsidRPr="008904BA" w:rsidRDefault="008904BA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8904BA">
        <w:rPr>
          <w:rFonts w:ascii="Times New Roman" w:hAnsi="Times New Roman"/>
          <w:sz w:val="28"/>
          <w:szCs w:val="28"/>
        </w:rPr>
        <w:fldChar w:fldCharType="begin"/>
      </w:r>
      <w:r w:rsidRPr="008904BA">
        <w:rPr>
          <w:rFonts w:ascii="Times New Roman" w:hAnsi="Times New Roman"/>
          <w:sz w:val="28"/>
          <w:szCs w:val="28"/>
        </w:rPr>
        <w:instrText xml:space="preserve"> TOC \h \z \t "Введение/Заключение;1;Название Параграфа;2;Список использованных источников;1;Содержание;1;Название главы;1;Название Пункта;3" </w:instrText>
      </w:r>
      <w:r w:rsidRPr="008904BA">
        <w:rPr>
          <w:rFonts w:ascii="Times New Roman" w:hAnsi="Times New Roman"/>
          <w:sz w:val="28"/>
          <w:szCs w:val="28"/>
        </w:rPr>
        <w:fldChar w:fldCharType="separate"/>
      </w:r>
      <w:hyperlink w:anchor="_Toc130572672" w:history="1">
        <w:r w:rsidRPr="008904BA">
          <w:rPr>
            <w:rStyle w:val="aa"/>
            <w:rFonts w:ascii="Times New Roman" w:hAnsi="Times New Roman"/>
            <w:noProof/>
            <w:sz w:val="28"/>
            <w:szCs w:val="28"/>
          </w:rPr>
          <w:t>Содержание</w:t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_Toc130572672 \h </w:instrText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5C9464" w14:textId="77777777" w:rsidR="008904BA" w:rsidRPr="008904BA" w:rsidRDefault="00AE2EB8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3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Введение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_Toc130572673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B58D22" w14:textId="77777777" w:rsidR="008904BA" w:rsidRPr="008904BA" w:rsidRDefault="00AE2EB8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4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_Toc130572674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F40BCB" w14:textId="77777777" w:rsidR="008904BA" w:rsidRPr="008904BA" w:rsidRDefault="00AE2EB8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5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_Toc130572675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755EA9" w14:textId="77777777" w:rsidR="008904BA" w:rsidRPr="008904BA" w:rsidRDefault="00AE2EB8" w:rsidP="008904B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6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_Toc130572676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BD5328" w14:textId="77777777" w:rsidR="008904BA" w:rsidRPr="008904BA" w:rsidRDefault="00AE2EB8" w:rsidP="008904B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7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_Toc130572677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2C169A" w14:textId="77777777" w:rsidR="008904BA" w:rsidRPr="008904BA" w:rsidRDefault="00AE2EB8" w:rsidP="008904B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8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2.3 Обзор аналогов.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_Toc130572678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6BC92A" w14:textId="77777777" w:rsidR="008904BA" w:rsidRPr="008904BA" w:rsidRDefault="00AE2EB8" w:rsidP="008904B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9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_Toc130572679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114B71" w14:textId="77777777" w:rsidR="008904BA" w:rsidRPr="008904BA" w:rsidRDefault="00AE2EB8" w:rsidP="008904B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80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_Toc130572680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87F935" w14:textId="77777777" w:rsidR="008904BA" w:rsidRPr="008904BA" w:rsidRDefault="00AE2EB8" w:rsidP="008904B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81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_Toc130572681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B7DFC2" w14:textId="77777777" w:rsidR="00F046BD" w:rsidRPr="00CB6466" w:rsidRDefault="008904BA" w:rsidP="008904BA">
      <w:pPr>
        <w:pStyle w:val="afc"/>
        <w:rPr>
          <w:sz w:val="28"/>
        </w:rPr>
      </w:pPr>
      <w:r w:rsidRPr="008904BA">
        <w:rPr>
          <w:sz w:val="28"/>
        </w:rPr>
        <w:fldChar w:fldCharType="end"/>
      </w:r>
    </w:p>
    <w:p w14:paraId="4715DF44" w14:textId="0B554959" w:rsidR="005F75F7" w:rsidRPr="00CB6466" w:rsidRDefault="005F75F7" w:rsidP="00FF22E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31BE194" w14:textId="77777777" w:rsidR="005F75F7" w:rsidRPr="00865813" w:rsidRDefault="005F75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13F5E8D3" w14:textId="2682DFB8" w:rsidR="00C14811" w:rsidRPr="0086770E" w:rsidRDefault="00707AA2" w:rsidP="0086770E">
      <w:pPr>
        <w:pStyle w:val="af8"/>
      </w:pPr>
      <w:bookmarkStart w:id="7" w:name="_Toc130572673"/>
      <w:r w:rsidRPr="0086770E">
        <w:lastRenderedPageBreak/>
        <w:t>Введение</w:t>
      </w:r>
      <w:bookmarkEnd w:id="7"/>
    </w:p>
    <w:p w14:paraId="32E292AB" w14:textId="77777777" w:rsidR="0029198A" w:rsidRDefault="003B0405" w:rsidP="00AB2A46">
      <w:pPr>
        <w:pStyle w:val="aff2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AB2A46">
      <w:pPr>
        <w:pStyle w:val="aff2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48EAE08" w:rsidR="00707AA2" w:rsidRPr="0029198A" w:rsidRDefault="003B0405" w:rsidP="00AB2A46">
      <w:pPr>
        <w:pStyle w:val="aff2"/>
      </w:pPr>
      <w:r w:rsidRPr="0029198A">
        <w:t xml:space="preserve">Безусловно не стоит забывать и о </w:t>
      </w:r>
      <w:r w:rsidR="00BA7FCB" w:rsidRPr="0029198A">
        <w:t xml:space="preserve">статистики погодных наблюдений. </w:t>
      </w:r>
      <w:r w:rsidR="0029198A" w:rsidRPr="0029198A">
        <w:t xml:space="preserve">Она помогает составить прогноз погоды на будущие дни. Также помогает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AB2A46">
      <w:pPr>
        <w:pStyle w:val="aff2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3D0B7B">
      <w:pPr>
        <w:spacing w:after="160" w:line="259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86770E">
      <w:pPr>
        <w:pStyle w:val="a3"/>
      </w:pPr>
      <w:bookmarkStart w:id="8" w:name="_Toc130572674"/>
      <w:r>
        <w:lastRenderedPageBreak/>
        <w:t>Постановка задачи</w:t>
      </w:r>
      <w:bookmarkEnd w:id="8"/>
    </w:p>
    <w:p w14:paraId="7FA48794" w14:textId="02CBF63C" w:rsidR="00707AA2" w:rsidRDefault="00425F54" w:rsidP="00AB2A46">
      <w:pPr>
        <w:pStyle w:val="aff2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58F3878D" w:rsidR="0086770E" w:rsidRDefault="0086770E" w:rsidP="00AB2A46">
      <w:pPr>
        <w:pStyle w:val="aff2"/>
      </w:pPr>
      <w:r>
        <w:t>Данная система разделена на две части: сайт и управляющая система се</w:t>
      </w:r>
      <w:r w:rsidR="008E6A4C">
        <w:t>р</w:t>
      </w:r>
      <w:r>
        <w:t xml:space="preserve">вера. Сайт предназначен для работы авторизованных, неавторизованных пользователей и администраторов. Управляющая система сервера предназначен для: </w:t>
      </w:r>
    </w:p>
    <w:p w14:paraId="7BB9234D" w14:textId="1538F296" w:rsidR="0086770E" w:rsidRDefault="0086770E" w:rsidP="0086770E">
      <w:pPr>
        <w:pStyle w:val="a"/>
      </w:pPr>
      <w:r>
        <w:t>с</w:t>
      </w:r>
      <w:r w:rsidR="001B6E6D">
        <w:t>оставления прогноза погоды;</w:t>
      </w:r>
      <w:r>
        <w:t xml:space="preserve"> </w:t>
      </w:r>
    </w:p>
    <w:p w14:paraId="65B20E12" w14:textId="12FC00D6" w:rsidR="0086770E" w:rsidRDefault="001B6E6D" w:rsidP="0086770E">
      <w:pPr>
        <w:pStyle w:val="a"/>
      </w:pPr>
      <w:r>
        <w:t>составления рекомендации одежды;</w:t>
      </w:r>
    </w:p>
    <w:p w14:paraId="09BCB4C8" w14:textId="2F027B60" w:rsidR="003D0B7B" w:rsidRDefault="0086770E" w:rsidP="003D0B7B">
      <w:pPr>
        <w:pStyle w:val="a"/>
      </w:pPr>
      <w:r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3D0B7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726604">
      <w:pPr>
        <w:pStyle w:val="a3"/>
      </w:pPr>
      <w:bookmarkStart w:id="9" w:name="_Toc130572675"/>
      <w:r>
        <w:lastRenderedPageBreak/>
        <w:t>Анализ предметной области</w:t>
      </w:r>
      <w:bookmarkEnd w:id="9"/>
    </w:p>
    <w:p w14:paraId="476B4E5B" w14:textId="77777777" w:rsidR="003A4B94" w:rsidRDefault="003A4B94" w:rsidP="003A4B94">
      <w:pPr>
        <w:pStyle w:val="a4"/>
      </w:pPr>
      <w:bookmarkStart w:id="10" w:name="_Toc130572676"/>
      <w:r>
        <w:t>Предметная область</w:t>
      </w:r>
      <w:bookmarkEnd w:id="10"/>
    </w:p>
    <w:p w14:paraId="25958CB4" w14:textId="77777777" w:rsidR="003A4B94" w:rsidRPr="003A4B94" w:rsidRDefault="003A4B94" w:rsidP="00AB2A46">
      <w:pPr>
        <w:pStyle w:val="aff2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754395C0" w14:textId="77777777" w:rsidR="003A4B94" w:rsidRPr="003A4B94" w:rsidRDefault="003A4B94" w:rsidP="00AB2A46">
      <w:pPr>
        <w:pStyle w:val="aff2"/>
      </w:pPr>
      <w:r w:rsidRPr="003A4B94">
        <w:t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AB2A46">
      <w:pPr>
        <w:pStyle w:val="aff2"/>
      </w:pPr>
      <w:r w:rsidRPr="003A4B94">
        <w:t>Для реализации сайта потребуется выделить сущности, и их атрибуты:</w:t>
      </w:r>
    </w:p>
    <w:p w14:paraId="33A9D25A" w14:textId="15EF4F6C" w:rsidR="003A4B94" w:rsidRDefault="003A4B94" w:rsidP="00EA6B19">
      <w:pPr>
        <w:pStyle w:val="a"/>
      </w:pPr>
      <w:r w:rsidRPr="003A4B94">
        <w:t>Пользователь.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5B6419B1" w14:textId="4D209008" w:rsidR="003A4B94" w:rsidRPr="00DB3E3B" w:rsidRDefault="003A4B94" w:rsidP="00DB3E3B">
      <w:pPr>
        <w:pStyle w:val="a"/>
      </w:pPr>
      <w:r>
        <w:t>Администратор. Админы сайта, имеющие доступ к изменению публичной информации на сайте. Атрибуты данной сущности:</w:t>
      </w:r>
      <w:r w:rsidR="00DB3E3B">
        <w:rPr>
          <w:lang w:val="en-US"/>
        </w:rPr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>
        <w:rPr>
          <w:lang w:val="en-US"/>
        </w:rPr>
        <w:t>.</w:t>
      </w:r>
    </w:p>
    <w:p w14:paraId="6E21E652" w14:textId="0C3993E7" w:rsidR="003A4B94" w:rsidRPr="003A4B94" w:rsidRDefault="003A4B94" w:rsidP="00DB3E3B">
      <w:pPr>
        <w:pStyle w:val="a4"/>
      </w:pPr>
      <w:bookmarkStart w:id="11" w:name="_Toc130572677"/>
      <w:r w:rsidRPr="003A4B94">
        <w:t>Основные возможности и требования к сайту</w:t>
      </w:r>
      <w:bookmarkEnd w:id="11"/>
    </w:p>
    <w:p w14:paraId="23878983" w14:textId="6F4082F9" w:rsidR="003A4B94" w:rsidRDefault="003A4B94" w:rsidP="00AB2A46">
      <w:pPr>
        <w:pStyle w:val="aff2"/>
      </w:pPr>
      <w:r w:rsidRPr="003A4B94">
        <w:t>Можно выделить следующие функциональные возможности:</w:t>
      </w:r>
    </w:p>
    <w:p w14:paraId="44979EBC" w14:textId="46EAC049" w:rsidR="003A4B94" w:rsidRDefault="001B6E6D" w:rsidP="003A4B94">
      <w:pPr>
        <w:pStyle w:val="a"/>
      </w:pPr>
      <w:r>
        <w:lastRenderedPageBreak/>
        <w:t>у</w:t>
      </w:r>
      <w:r w:rsidR="003A4B94">
        <w:t>добство и простота пользования сайтом. Интерфейс должен быть интуитивно п</w:t>
      </w:r>
      <w:r>
        <w:t>онятным для любых пользователей</w:t>
      </w:r>
      <w:r w:rsidRPr="001B6E6D">
        <w:t>;</w:t>
      </w:r>
    </w:p>
    <w:p w14:paraId="07B16685" w14:textId="39025AA3" w:rsidR="003A4B94" w:rsidRDefault="001B6E6D" w:rsidP="003A4B94">
      <w:pPr>
        <w:pStyle w:val="a"/>
      </w:pPr>
      <w:r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3A4B94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F046BD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4A057F9A" w14:textId="21810FAF" w:rsidR="003A4B94" w:rsidRDefault="001B6E6D" w:rsidP="00F046BD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77777777" w:rsidR="003A4B94" w:rsidRDefault="003A4B94" w:rsidP="00AB2A46">
      <w:pPr>
        <w:pStyle w:val="aff2"/>
      </w:pPr>
      <w:r>
        <w:t>Сданным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AB2A46">
      <w:pPr>
        <w:pStyle w:val="aff2"/>
      </w:pPr>
      <w:r>
        <w:t>Выводы:</w:t>
      </w:r>
    </w:p>
    <w:p w14:paraId="5D91811A" w14:textId="452B6787" w:rsidR="003A4B94" w:rsidRDefault="001B6E6D" w:rsidP="003A4B94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3A4B94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3A4B94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3A4B94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260A7682" w14:textId="628AD2D0" w:rsidR="00AB7BF7" w:rsidRPr="00AB7BF7" w:rsidRDefault="00AB7BF7" w:rsidP="00AB7B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3CA3D2EE" w14:textId="63063C61" w:rsidR="00F046BD" w:rsidRDefault="00F046BD" w:rsidP="00F046BD">
      <w:pPr>
        <w:pStyle w:val="a4"/>
      </w:pPr>
      <w:bookmarkStart w:id="12" w:name="_Toc130572678"/>
      <w:r>
        <w:lastRenderedPageBreak/>
        <w:t>Обзор аналогов.</w:t>
      </w:r>
      <w:bookmarkEnd w:id="12"/>
    </w:p>
    <w:p w14:paraId="6F66464C" w14:textId="695FEB3A" w:rsidR="00F046BD" w:rsidRPr="00F046BD" w:rsidRDefault="00F046BD" w:rsidP="00F046BD">
      <w:pPr>
        <w:pStyle w:val="a5"/>
        <w:rPr>
          <w:lang w:val="en-US"/>
        </w:rPr>
      </w:pPr>
      <w:bookmarkStart w:id="13" w:name="_Toc130572679"/>
      <w:r>
        <w:t xml:space="preserve">Статистика погоды </w:t>
      </w:r>
      <w:proofErr w:type="spellStart"/>
      <w:r>
        <w:rPr>
          <w:lang w:val="en-US"/>
        </w:rPr>
        <w:t>Gismeteo</w:t>
      </w:r>
      <w:bookmarkEnd w:id="13"/>
      <w:proofErr w:type="spellEnd"/>
    </w:p>
    <w:p w14:paraId="1D80F4BB" w14:textId="217B78DD" w:rsidR="00F046BD" w:rsidRDefault="00F046BD" w:rsidP="00AB2A46">
      <w:pPr>
        <w:pStyle w:val="aff2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</w:t>
      </w:r>
      <w:r w:rsidR="00267DF5">
        <w:t>Содержит возможность оставлять отзывы. Интерфейс представлен на рисунках 1.</w:t>
      </w:r>
    </w:p>
    <w:p w14:paraId="2025125F" w14:textId="77777777" w:rsidR="00AB2A46" w:rsidRDefault="00AB2A46" w:rsidP="00AB2A46">
      <w:pPr>
        <w:pStyle w:val="aff2"/>
      </w:pPr>
    </w:p>
    <w:p w14:paraId="7E71239D" w14:textId="3F46A83F" w:rsidR="00267DF5" w:rsidRDefault="00267DF5" w:rsidP="00AB2A46">
      <w:pPr>
        <w:pStyle w:val="aff2"/>
      </w:pPr>
      <w:r w:rsidRPr="00267DF5">
        <w:rPr>
          <w:noProof/>
          <w:lang w:eastAsia="ru-RU"/>
        </w:rPr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267DF5">
      <w:pPr>
        <w:pStyle w:val="a2"/>
      </w:pPr>
      <w:r>
        <w:t>Интерфейс сайта «</w:t>
      </w:r>
      <w:proofErr w:type="spellStart"/>
      <w:r>
        <w:rPr>
          <w:lang w:val="en-US"/>
        </w:rPr>
        <w:t>Gismeteo</w:t>
      </w:r>
      <w:proofErr w:type="spellEnd"/>
      <w:r>
        <w:t>»</w:t>
      </w:r>
    </w:p>
    <w:p w14:paraId="3011FF29" w14:textId="122985AB" w:rsidR="00267DF5" w:rsidRDefault="00267DF5" w:rsidP="00AB2A46">
      <w:pPr>
        <w:pStyle w:val="aff2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267DF5">
      <w:pPr>
        <w:pStyle w:val="a2"/>
      </w:pPr>
      <w:r>
        <w:t>Интерфейс отзывов</w:t>
      </w:r>
    </w:p>
    <w:p w14:paraId="515316C9" w14:textId="52F9039C" w:rsidR="00267DF5" w:rsidRDefault="00267DF5" w:rsidP="00AB2A46">
      <w:pPr>
        <w:pStyle w:val="aff2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267DF5">
      <w:pPr>
        <w:pStyle w:val="a2"/>
      </w:pPr>
      <w:r>
        <w:t>Статистика погоды</w:t>
      </w:r>
    </w:p>
    <w:p w14:paraId="4CA4F0CF" w14:textId="4621B1B1" w:rsidR="00267DF5" w:rsidRDefault="00267DF5" w:rsidP="00AB2A46">
      <w:pPr>
        <w:pStyle w:val="aff2"/>
      </w:pPr>
      <w:r>
        <w:t>Недостатками сайта «</w:t>
      </w:r>
      <w:proofErr w:type="spellStart"/>
      <w:r>
        <w:rPr>
          <w:lang w:val="en-US"/>
        </w:rPr>
        <w:t>Gismeteo</w:t>
      </w:r>
      <w:proofErr w:type="spellEnd"/>
      <w:r>
        <w:t>» являются:</w:t>
      </w:r>
    </w:p>
    <w:p w14:paraId="15AA9E28" w14:textId="61EF7E0A" w:rsidR="00267DF5" w:rsidRPr="00267DF5" w:rsidRDefault="00267DF5" w:rsidP="00267DF5">
      <w:pPr>
        <w:pStyle w:val="a"/>
      </w:pPr>
      <w:r>
        <w:t>шапка главное страницы неподвижна</w:t>
      </w:r>
      <w:r>
        <w:rPr>
          <w:lang w:val="en-US"/>
        </w:rPr>
        <w:t>;</w:t>
      </w:r>
    </w:p>
    <w:p w14:paraId="3BC33859" w14:textId="55466448" w:rsidR="00267DF5" w:rsidRPr="00267DF5" w:rsidRDefault="00267DF5" w:rsidP="00267DF5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2BDCEB94" w14:textId="202F95B4" w:rsidR="00267DF5" w:rsidRDefault="00686743" w:rsidP="00267DF5">
      <w:pPr>
        <w:pStyle w:val="a"/>
      </w:pPr>
      <w:r>
        <w:t>малая наполненность статистики погоды.</w:t>
      </w:r>
    </w:p>
    <w:p w14:paraId="75823B73" w14:textId="3AD3C77A" w:rsidR="00686743" w:rsidRDefault="00686743" w:rsidP="00686743">
      <w:pPr>
        <w:pStyle w:val="a5"/>
      </w:pPr>
      <w:bookmarkStart w:id="14" w:name="_Toc130572680"/>
      <w:r>
        <w:t>Статистика погоды Погодные сервисы</w:t>
      </w:r>
      <w:bookmarkEnd w:id="14"/>
    </w:p>
    <w:p w14:paraId="6F5AE026" w14:textId="39FE1EB7" w:rsidR="00686743" w:rsidRDefault="00686743" w:rsidP="00AB2A46">
      <w:pPr>
        <w:pStyle w:val="aff2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262B2B">
        <w:t>рисунках 4</w:t>
      </w:r>
      <w:r>
        <w:t>.</w:t>
      </w:r>
    </w:p>
    <w:p w14:paraId="15835802" w14:textId="49683BE6" w:rsidR="00267DF5" w:rsidRDefault="00262B2B" w:rsidP="00AB2A46">
      <w:pPr>
        <w:pStyle w:val="aff2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23D2F3F4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262B2B">
      <w:pPr>
        <w:pStyle w:val="a2"/>
      </w:pPr>
      <w:r>
        <w:t>Интерфейс сайта «Погодные сервисы»</w:t>
      </w:r>
    </w:p>
    <w:p w14:paraId="31E9DEE1" w14:textId="27FAFDC7" w:rsidR="00262B2B" w:rsidRDefault="00262B2B" w:rsidP="00AB2A46">
      <w:pPr>
        <w:pStyle w:val="aff2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262B2B">
      <w:pPr>
        <w:pStyle w:val="a2"/>
      </w:pPr>
      <w:r>
        <w:t>Прогноз погоды</w:t>
      </w:r>
    </w:p>
    <w:p w14:paraId="595B2B66" w14:textId="7581D778" w:rsidR="00262B2B" w:rsidRDefault="00262B2B" w:rsidP="00AB2A46">
      <w:pPr>
        <w:pStyle w:val="aff2"/>
      </w:pPr>
      <w:r w:rsidRPr="00262B2B">
        <w:rPr>
          <w:noProof/>
          <w:lang w:eastAsia="ru-RU"/>
        </w:rPr>
        <w:drawing>
          <wp:inline distT="0" distB="0" distL="0" distR="0" wp14:anchorId="1134130E" wp14:editId="38693F00">
            <wp:extent cx="5940425" cy="2620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262B2B">
      <w:pPr>
        <w:pStyle w:val="a2"/>
      </w:pPr>
      <w:r>
        <w:lastRenderedPageBreak/>
        <w:t xml:space="preserve">Архив погоды </w:t>
      </w:r>
    </w:p>
    <w:p w14:paraId="56ED14A0" w14:textId="00AFAE16" w:rsidR="00810194" w:rsidRDefault="00810194" w:rsidP="00AB2A46">
      <w:pPr>
        <w:pStyle w:val="aff2"/>
      </w:pPr>
      <w:r>
        <w:t>Недостатками сайта «Погодные сервисы» являются:</w:t>
      </w:r>
    </w:p>
    <w:p w14:paraId="603D27C6" w14:textId="77777777" w:rsidR="00810194" w:rsidRPr="00267DF5" w:rsidRDefault="00810194" w:rsidP="00810194">
      <w:pPr>
        <w:pStyle w:val="a"/>
      </w:pPr>
      <w:r>
        <w:t>шапка главное страницы неподвижна</w:t>
      </w:r>
      <w:r>
        <w:rPr>
          <w:lang w:val="en-US"/>
        </w:rPr>
        <w:t>;</w:t>
      </w:r>
    </w:p>
    <w:p w14:paraId="252BB51E" w14:textId="1C16DE8E" w:rsidR="00810194" w:rsidRPr="00267DF5" w:rsidRDefault="00810194" w:rsidP="00810194">
      <w:pPr>
        <w:pStyle w:val="a"/>
      </w:pPr>
      <w:r>
        <w:t>скудное оформление сайта</w:t>
      </w:r>
      <w:r w:rsidRPr="00267DF5">
        <w:t>;</w:t>
      </w:r>
    </w:p>
    <w:p w14:paraId="18CFFFBD" w14:textId="5F9617AB" w:rsidR="00810194" w:rsidRDefault="00810194" w:rsidP="00810194">
      <w:pPr>
        <w:pStyle w:val="a"/>
      </w:pPr>
      <w:r>
        <w:t>поломанный архив погоды.</w:t>
      </w:r>
    </w:p>
    <w:p w14:paraId="38CE69E8" w14:textId="2D46A7E9" w:rsidR="00810194" w:rsidRDefault="00810194" w:rsidP="00810194">
      <w:pPr>
        <w:pStyle w:val="a5"/>
      </w:pPr>
      <w:bookmarkStart w:id="15" w:name="_Toc130572681"/>
      <w:r>
        <w:t xml:space="preserve">Статистика погоды </w:t>
      </w:r>
      <w:r>
        <w:rPr>
          <w:lang w:val="en-US"/>
        </w:rPr>
        <w:t>Rp5</w:t>
      </w:r>
      <w:bookmarkEnd w:id="15"/>
    </w:p>
    <w:p w14:paraId="1D173259" w14:textId="47D84720" w:rsidR="00AB2A46" w:rsidRPr="00AB2A46" w:rsidRDefault="00AB2A46" w:rsidP="00AB2A46">
      <w:pPr>
        <w:pStyle w:val="aff2"/>
      </w:pPr>
      <w:proofErr w:type="spellStart"/>
      <w:r>
        <w:rPr>
          <w:lang w:val="en-US"/>
        </w:rPr>
        <w:t>Rp</w:t>
      </w:r>
      <w:proofErr w:type="spellEnd"/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32624756" w:rsidR="00810194" w:rsidRPr="00AB2A46" w:rsidRDefault="00AB2A46" w:rsidP="00AB2A46">
      <w:pPr>
        <w:pStyle w:val="aff2"/>
      </w:pPr>
      <w:r w:rsidRPr="00AB2A46">
        <w:t>Сайт представляет прогнозы погоды на ближайшие семь суток и информацию о фактической погоде, наблюдённую на наземных станциях</w:t>
      </w:r>
      <w:r>
        <w:t>. Интерфейс представлен на рисунках 6.</w:t>
      </w:r>
    </w:p>
    <w:p w14:paraId="6353DE58" w14:textId="3203C59F" w:rsidR="00AB2A46" w:rsidRDefault="00AB2A46" w:rsidP="00AB2A46">
      <w:pPr>
        <w:pStyle w:val="aff2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AB2A46">
      <w:pPr>
        <w:pStyle w:val="a2"/>
      </w:pPr>
      <w:r>
        <w:t>Интерфейс сайта «Погодные сервисы»</w:t>
      </w:r>
    </w:p>
    <w:p w14:paraId="393F0481" w14:textId="623EF8E1" w:rsidR="00AB2A46" w:rsidRDefault="00AB2A46" w:rsidP="00AB2A46">
      <w:pPr>
        <w:pStyle w:val="aff2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73690D03" w:rsidR="00AB2A46" w:rsidRDefault="00AB2A46" w:rsidP="00AB2A46">
      <w:pPr>
        <w:pStyle w:val="a2"/>
      </w:pPr>
      <w:r>
        <w:t>Прогноз погоды</w:t>
      </w:r>
    </w:p>
    <w:p w14:paraId="48802FAE" w14:textId="4AFD086A" w:rsidR="00247BE2" w:rsidRDefault="00247BE2" w:rsidP="00247BE2">
      <w:pPr>
        <w:pStyle w:val="aff2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AB2A46">
      <w:pPr>
        <w:pStyle w:val="a2"/>
      </w:pPr>
      <w:r>
        <w:t>Архив погоды</w:t>
      </w:r>
    </w:p>
    <w:p w14:paraId="4930370E" w14:textId="485BB67A" w:rsidR="00247BE2" w:rsidRDefault="00247BE2" w:rsidP="00247BE2">
      <w:pPr>
        <w:pStyle w:val="aff2"/>
      </w:pPr>
      <w:r>
        <w:t>Недостатками сайта «</w:t>
      </w:r>
      <w:proofErr w:type="spellStart"/>
      <w:r w:rsidR="00AB7BF7">
        <w:rPr>
          <w:lang w:val="en-US"/>
        </w:rPr>
        <w:t>Rp</w:t>
      </w:r>
      <w:proofErr w:type="spellEnd"/>
      <w:r w:rsidR="00AB7BF7" w:rsidRPr="00AB2A46">
        <w:t>5</w:t>
      </w:r>
      <w:r>
        <w:t>» являются:</w:t>
      </w:r>
    </w:p>
    <w:p w14:paraId="59BCDE57" w14:textId="77777777" w:rsidR="00247BE2" w:rsidRPr="00267DF5" w:rsidRDefault="00247BE2" w:rsidP="00247BE2">
      <w:pPr>
        <w:pStyle w:val="a"/>
      </w:pPr>
      <w:r>
        <w:t>шапка главное страницы неподвижна</w:t>
      </w:r>
      <w:r>
        <w:rPr>
          <w:lang w:val="en-US"/>
        </w:rPr>
        <w:t>;</w:t>
      </w:r>
    </w:p>
    <w:p w14:paraId="2A1B4BA6" w14:textId="14CC960B" w:rsidR="00247BE2" w:rsidRPr="00810194" w:rsidRDefault="00872A57" w:rsidP="00774D7F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sectPr w:rsidR="00247BE2" w:rsidRPr="00810194" w:rsidSect="001A4CEE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2F4116" w14:textId="77777777" w:rsidR="00AE2EB8" w:rsidRDefault="00AE2EB8" w:rsidP="001A4CEE">
      <w:pPr>
        <w:spacing w:after="0" w:line="240" w:lineRule="auto"/>
      </w:pPr>
      <w:r>
        <w:separator/>
      </w:r>
    </w:p>
  </w:endnote>
  <w:endnote w:type="continuationSeparator" w:id="0">
    <w:p w14:paraId="1B3CCD69" w14:textId="77777777" w:rsidR="00AE2EB8" w:rsidRDefault="00AE2EB8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093AF971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1D8">
          <w:rPr>
            <w:noProof/>
          </w:rPr>
          <w:t>2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6F1D51" w14:textId="77777777" w:rsidR="00AE2EB8" w:rsidRDefault="00AE2EB8" w:rsidP="001A4CEE">
      <w:pPr>
        <w:spacing w:after="0" w:line="240" w:lineRule="auto"/>
      </w:pPr>
      <w:r>
        <w:separator/>
      </w:r>
    </w:p>
  </w:footnote>
  <w:footnote w:type="continuationSeparator" w:id="0">
    <w:p w14:paraId="0E97FD5F" w14:textId="77777777" w:rsidR="00AE2EB8" w:rsidRDefault="00AE2EB8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075B1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2192"/>
        </w:tabs>
        <w:ind w:left="2192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2617"/>
        </w:tabs>
        <w:ind w:left="2617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275"/>
        </w:tabs>
        <w:ind w:left="3275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820"/>
        </w:tabs>
        <w:ind w:left="3820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4262"/>
        </w:tabs>
        <w:ind w:left="4262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4903"/>
        </w:tabs>
        <w:ind w:left="4903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5440"/>
        </w:tabs>
        <w:ind w:left="5440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985"/>
        </w:tabs>
        <w:ind w:left="5985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415"/>
        </w:tabs>
        <w:ind w:left="6415" w:hanging="1448"/>
      </w:pPr>
      <w:rPr>
        <w:rFonts w:hint="default"/>
      </w:rPr>
    </w:lvl>
  </w:abstractNum>
  <w:abstractNum w:abstractNumId="1" w15:restartNumberingAfterBreak="0">
    <w:nsid w:val="C3B5693B"/>
    <w:multiLevelType w:val="multilevel"/>
    <w:tmpl w:val="C3B5693B"/>
    <w:lvl w:ilvl="0">
      <w:start w:val="1"/>
      <w:numFmt w:val="decimal"/>
      <w:lvlText w:val="%1."/>
      <w:lvlJc w:val="left"/>
      <w:pPr>
        <w:ind w:left="720" w:hanging="360"/>
      </w:pPr>
      <w:rPr>
        <w:rFonts w:ascii="SimSun" w:eastAsia="SimSun" w:hAnsi="SimSun" w:cs="SimSu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SimSun" w:eastAsia="SimSun" w:hAnsi="SimSun" w:cs="SimSu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SimSun" w:eastAsia="SimSun" w:hAnsi="SimSun" w:cs="SimSun"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SimSun" w:eastAsia="SimSun" w:hAnsi="SimSun" w:cs="SimSu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SimSun" w:eastAsia="SimSun" w:hAnsi="SimSun" w:cs="SimSu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61C066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" w15:restartNumberingAfterBreak="0">
    <w:nsid w:val="08E55CBF"/>
    <w:multiLevelType w:val="multilevel"/>
    <w:tmpl w:val="AE4C4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A0A17"/>
    <w:multiLevelType w:val="multilevel"/>
    <w:tmpl w:val="9BB0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A21802"/>
    <w:multiLevelType w:val="multilevel"/>
    <w:tmpl w:val="94DEA45E"/>
    <w:lvl w:ilvl="0">
      <w:start w:val="1"/>
      <w:numFmt w:val="none"/>
      <w:suff w:val="space"/>
      <w:lvlText w:val="1"/>
      <w:lvlJc w:val="left"/>
      <w:pPr>
        <w:ind w:left="930" w:hanging="363"/>
      </w:pPr>
      <w:rPr>
        <w:rFonts w:hint="default"/>
      </w:rPr>
    </w:lvl>
    <w:lvl w:ilvl="1">
      <w:start w:val="1"/>
      <w:numFmt w:val="none"/>
      <w:suff w:val="space"/>
      <w:lvlText w:val="1.1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suff w:val="space"/>
      <w:lvlText w:val="%3.1.1"/>
      <w:lvlJc w:val="left"/>
      <w:pPr>
        <w:ind w:left="680" w:hanging="53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24"/>
        </w:tabs>
        <w:ind w:left="930" w:hanging="363"/>
      </w:pPr>
      <w:rPr>
        <w:rFonts w:hint="default"/>
      </w:rPr>
    </w:lvl>
  </w:abstractNum>
  <w:abstractNum w:abstractNumId="6" w15:restartNumberingAfterBreak="0">
    <w:nsid w:val="0B197019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7" w15:restartNumberingAfterBreak="0">
    <w:nsid w:val="0E016D69"/>
    <w:multiLevelType w:val="multilevel"/>
    <w:tmpl w:val="6E90F6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8" w15:restartNumberingAfterBreak="0">
    <w:nsid w:val="0E4F2367"/>
    <w:multiLevelType w:val="multilevel"/>
    <w:tmpl w:val="A120FA7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 w15:restartNumberingAfterBreak="0">
    <w:nsid w:val="0F5617D2"/>
    <w:multiLevelType w:val="hybridMultilevel"/>
    <w:tmpl w:val="67EC51B0"/>
    <w:lvl w:ilvl="0" w:tplc="A50C522A">
      <w:start w:val="1"/>
      <w:numFmt w:val="decimal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1822D5"/>
    <w:multiLevelType w:val="multilevel"/>
    <w:tmpl w:val="E8E6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4434F95"/>
    <w:multiLevelType w:val="multilevel"/>
    <w:tmpl w:val="B306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16660F"/>
    <w:multiLevelType w:val="multilevel"/>
    <w:tmpl w:val="179C33C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27175EBB"/>
    <w:multiLevelType w:val="hybridMultilevel"/>
    <w:tmpl w:val="D1C03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C595F"/>
    <w:multiLevelType w:val="multilevel"/>
    <w:tmpl w:val="CBF6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9751F9"/>
    <w:multiLevelType w:val="multilevel"/>
    <w:tmpl w:val="1A86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DF25CF"/>
    <w:multiLevelType w:val="multilevel"/>
    <w:tmpl w:val="760E5F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9" w15:restartNumberingAfterBreak="0">
    <w:nsid w:val="2E3727BC"/>
    <w:multiLevelType w:val="hybridMultilevel"/>
    <w:tmpl w:val="135C02D0"/>
    <w:lvl w:ilvl="0" w:tplc="A19C6CDA">
      <w:start w:val="1"/>
      <w:numFmt w:val="decimal"/>
      <w:pStyle w:val="a1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01C694E"/>
    <w:multiLevelType w:val="multilevel"/>
    <w:tmpl w:val="2CC2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B5527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2" w15:restartNumberingAfterBreak="0">
    <w:nsid w:val="3A702D51"/>
    <w:multiLevelType w:val="multilevel"/>
    <w:tmpl w:val="92ECEC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0" w:hanging="2160"/>
      </w:pPr>
      <w:rPr>
        <w:rFonts w:hint="default"/>
      </w:rPr>
    </w:lvl>
  </w:abstractNum>
  <w:abstractNum w:abstractNumId="23" w15:restartNumberingAfterBreak="0">
    <w:nsid w:val="3E976246"/>
    <w:multiLevelType w:val="multilevel"/>
    <w:tmpl w:val="A0F6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BC01D1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5" w15:restartNumberingAfterBreak="0">
    <w:nsid w:val="42697CB5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6" w15:restartNumberingAfterBreak="0">
    <w:nsid w:val="43D5143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7" w15:restartNumberingAfterBreak="0">
    <w:nsid w:val="441D3EDC"/>
    <w:multiLevelType w:val="multilevel"/>
    <w:tmpl w:val="A63CD2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5616377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9" w15:restartNumberingAfterBreak="0">
    <w:nsid w:val="48A77E2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0" w15:restartNumberingAfterBreak="0">
    <w:nsid w:val="49185F2F"/>
    <w:multiLevelType w:val="multilevel"/>
    <w:tmpl w:val="CBC0297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1" w15:restartNumberingAfterBreak="0">
    <w:nsid w:val="4C372392"/>
    <w:multiLevelType w:val="multilevel"/>
    <w:tmpl w:val="8342F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0548F8"/>
    <w:multiLevelType w:val="multilevel"/>
    <w:tmpl w:val="4A5AF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82757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4" w15:restartNumberingAfterBreak="0">
    <w:nsid w:val="4FF70EE1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5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02E011F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7" w15:restartNumberingAfterBreak="0">
    <w:nsid w:val="652A5619"/>
    <w:multiLevelType w:val="hybridMultilevel"/>
    <w:tmpl w:val="E3DC0BE2"/>
    <w:lvl w:ilvl="0" w:tplc="1B7E3B14">
      <w:start w:val="1"/>
      <w:numFmt w:val="decimal"/>
      <w:pStyle w:val="a2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0A6919"/>
    <w:multiLevelType w:val="hybridMultilevel"/>
    <w:tmpl w:val="F1FE542A"/>
    <w:lvl w:ilvl="0" w:tplc="A38E1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6AF22B2"/>
    <w:multiLevelType w:val="multilevel"/>
    <w:tmpl w:val="5CEAEE6E"/>
    <w:lvl w:ilvl="0">
      <w:start w:val="1"/>
      <w:numFmt w:val="decimal"/>
      <w:pStyle w:val="a3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1A22BE4"/>
    <w:multiLevelType w:val="multilevel"/>
    <w:tmpl w:val="FF62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A176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42" w15:restartNumberingAfterBreak="0">
    <w:nsid w:val="7C564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CEA5E68"/>
    <w:multiLevelType w:val="multilevel"/>
    <w:tmpl w:val="21FADFCC"/>
    <w:lvl w:ilvl="0">
      <w:start w:val="1"/>
      <w:numFmt w:val="none"/>
      <w:suff w:val="space"/>
      <w:lvlText w:val="1"/>
      <w:lvlJc w:val="left"/>
      <w:pPr>
        <w:ind w:left="930" w:hanging="363"/>
      </w:pPr>
      <w:rPr>
        <w:rFonts w:hint="default"/>
      </w:rPr>
    </w:lvl>
    <w:lvl w:ilvl="1">
      <w:start w:val="1"/>
      <w:numFmt w:val="none"/>
      <w:suff w:val="space"/>
      <w:lvlText w:val="1.1"/>
      <w:lvlJc w:val="left"/>
      <w:pPr>
        <w:ind w:left="658" w:hanging="301"/>
      </w:pPr>
      <w:rPr>
        <w:rFonts w:hint="default"/>
      </w:rPr>
    </w:lvl>
    <w:lvl w:ilvl="2">
      <w:start w:val="1"/>
      <w:numFmt w:val="decimal"/>
      <w:suff w:val="space"/>
      <w:lvlText w:val="%3.1.1"/>
      <w:lvlJc w:val="left"/>
      <w:pPr>
        <w:ind w:left="680" w:hanging="53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24"/>
        </w:tabs>
        <w:ind w:left="930" w:hanging="363"/>
      </w:pPr>
      <w:rPr>
        <w:rFonts w:hint="default"/>
      </w:rPr>
    </w:lvl>
  </w:abstractNum>
  <w:abstractNum w:abstractNumId="44" w15:restartNumberingAfterBreak="0">
    <w:nsid w:val="7D516215"/>
    <w:multiLevelType w:val="multilevel"/>
    <w:tmpl w:val="08D8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3"/>
  </w:num>
  <w:num w:numId="4">
    <w:abstractNumId w:val="18"/>
  </w:num>
  <w:num w:numId="5">
    <w:abstractNumId w:val="14"/>
  </w:num>
  <w:num w:numId="6">
    <w:abstractNumId w:val="30"/>
  </w:num>
  <w:num w:numId="7">
    <w:abstractNumId w:val="29"/>
  </w:num>
  <w:num w:numId="8">
    <w:abstractNumId w:val="34"/>
  </w:num>
  <w:num w:numId="9">
    <w:abstractNumId w:val="16"/>
  </w:num>
  <w:num w:numId="10">
    <w:abstractNumId w:val="17"/>
  </w:num>
  <w:num w:numId="11">
    <w:abstractNumId w:val="44"/>
  </w:num>
  <w:num w:numId="12">
    <w:abstractNumId w:val="6"/>
  </w:num>
  <w:num w:numId="13">
    <w:abstractNumId w:val="22"/>
  </w:num>
  <w:num w:numId="14">
    <w:abstractNumId w:val="2"/>
  </w:num>
  <w:num w:numId="15">
    <w:abstractNumId w:val="36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26"/>
  </w:num>
  <w:num w:numId="21">
    <w:abstractNumId w:val="8"/>
  </w:num>
  <w:num w:numId="22">
    <w:abstractNumId w:val="41"/>
  </w:num>
  <w:num w:numId="23">
    <w:abstractNumId w:val="28"/>
  </w:num>
  <w:num w:numId="24">
    <w:abstractNumId w:val="3"/>
  </w:num>
  <w:num w:numId="25">
    <w:abstractNumId w:val="32"/>
  </w:num>
  <w:num w:numId="26">
    <w:abstractNumId w:val="43"/>
  </w:num>
  <w:num w:numId="27">
    <w:abstractNumId w:val="5"/>
  </w:num>
  <w:num w:numId="28">
    <w:abstractNumId w:val="10"/>
  </w:num>
  <w:num w:numId="29">
    <w:abstractNumId w:val="9"/>
  </w:num>
  <w:num w:numId="30">
    <w:abstractNumId w:val="37"/>
  </w:num>
  <w:num w:numId="31">
    <w:abstractNumId w:val="12"/>
  </w:num>
  <w:num w:numId="32">
    <w:abstractNumId w:val="27"/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</w:num>
  <w:num w:numId="35">
    <w:abstractNumId w:val="39"/>
  </w:num>
  <w:num w:numId="36">
    <w:abstractNumId w:val="31"/>
  </w:num>
  <w:num w:numId="37">
    <w:abstractNumId w:val="40"/>
  </w:num>
  <w:num w:numId="38">
    <w:abstractNumId w:val="4"/>
  </w:num>
  <w:num w:numId="39">
    <w:abstractNumId w:val="20"/>
  </w:num>
  <w:num w:numId="40">
    <w:abstractNumId w:val="13"/>
  </w:num>
  <w:num w:numId="41">
    <w:abstractNumId w:val="23"/>
  </w:num>
  <w:num w:numId="42">
    <w:abstractNumId w:val="11"/>
  </w:num>
  <w:num w:numId="43">
    <w:abstractNumId w:val="15"/>
  </w:num>
  <w:num w:numId="44">
    <w:abstractNumId w:val="19"/>
  </w:num>
  <w:num w:numId="45">
    <w:abstractNumId w:val="38"/>
  </w:num>
  <w:num w:numId="46">
    <w:abstractNumId w:val="42"/>
  </w:num>
  <w:num w:numId="47">
    <w:abstractNumId w:val="3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21D43"/>
    <w:rsid w:val="00025EFD"/>
    <w:rsid w:val="000315A3"/>
    <w:rsid w:val="000323D1"/>
    <w:rsid w:val="00041BF6"/>
    <w:rsid w:val="00055194"/>
    <w:rsid w:val="0006035E"/>
    <w:rsid w:val="00090E7C"/>
    <w:rsid w:val="000A7C7A"/>
    <w:rsid w:val="000C3BFA"/>
    <w:rsid w:val="000D2BFF"/>
    <w:rsid w:val="000D6935"/>
    <w:rsid w:val="000F5AC6"/>
    <w:rsid w:val="0011098B"/>
    <w:rsid w:val="00111698"/>
    <w:rsid w:val="001213A2"/>
    <w:rsid w:val="00135E2D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E2E33"/>
    <w:rsid w:val="001E514E"/>
    <w:rsid w:val="002016C0"/>
    <w:rsid w:val="00204273"/>
    <w:rsid w:val="00213C22"/>
    <w:rsid w:val="0023410C"/>
    <w:rsid w:val="0024644B"/>
    <w:rsid w:val="00247BE2"/>
    <w:rsid w:val="00262B2B"/>
    <w:rsid w:val="00267DF5"/>
    <w:rsid w:val="002743DD"/>
    <w:rsid w:val="00283B11"/>
    <w:rsid w:val="0029198A"/>
    <w:rsid w:val="002B3FED"/>
    <w:rsid w:val="003365E1"/>
    <w:rsid w:val="00362045"/>
    <w:rsid w:val="00367DBB"/>
    <w:rsid w:val="003A4B94"/>
    <w:rsid w:val="003B0405"/>
    <w:rsid w:val="003B2E85"/>
    <w:rsid w:val="003D038D"/>
    <w:rsid w:val="003D0B7B"/>
    <w:rsid w:val="00402262"/>
    <w:rsid w:val="00413159"/>
    <w:rsid w:val="00425F54"/>
    <w:rsid w:val="004319F3"/>
    <w:rsid w:val="004708CC"/>
    <w:rsid w:val="004848FB"/>
    <w:rsid w:val="00485A1D"/>
    <w:rsid w:val="004B43D7"/>
    <w:rsid w:val="004C260A"/>
    <w:rsid w:val="004C29AE"/>
    <w:rsid w:val="004D7537"/>
    <w:rsid w:val="004F675E"/>
    <w:rsid w:val="00526DBA"/>
    <w:rsid w:val="0053491F"/>
    <w:rsid w:val="00557C09"/>
    <w:rsid w:val="00572872"/>
    <w:rsid w:val="005742F7"/>
    <w:rsid w:val="00576D1D"/>
    <w:rsid w:val="005810E2"/>
    <w:rsid w:val="00584A3B"/>
    <w:rsid w:val="005D1E72"/>
    <w:rsid w:val="005F1C62"/>
    <w:rsid w:val="005F463D"/>
    <w:rsid w:val="005F75F7"/>
    <w:rsid w:val="00600AF6"/>
    <w:rsid w:val="0060605D"/>
    <w:rsid w:val="00623EA9"/>
    <w:rsid w:val="00636431"/>
    <w:rsid w:val="006374EF"/>
    <w:rsid w:val="00645A78"/>
    <w:rsid w:val="00686743"/>
    <w:rsid w:val="0069136C"/>
    <w:rsid w:val="006965D5"/>
    <w:rsid w:val="006A5F22"/>
    <w:rsid w:val="006B3237"/>
    <w:rsid w:val="006C7C90"/>
    <w:rsid w:val="006E79D7"/>
    <w:rsid w:val="006E7C14"/>
    <w:rsid w:val="00703036"/>
    <w:rsid w:val="00707AA2"/>
    <w:rsid w:val="00726604"/>
    <w:rsid w:val="00741514"/>
    <w:rsid w:val="00742369"/>
    <w:rsid w:val="00763163"/>
    <w:rsid w:val="00774D7F"/>
    <w:rsid w:val="007D2789"/>
    <w:rsid w:val="00803B86"/>
    <w:rsid w:val="00810194"/>
    <w:rsid w:val="00812078"/>
    <w:rsid w:val="0081723D"/>
    <w:rsid w:val="008434E6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E6A4C"/>
    <w:rsid w:val="008F25FD"/>
    <w:rsid w:val="00902C19"/>
    <w:rsid w:val="00956949"/>
    <w:rsid w:val="00957AB3"/>
    <w:rsid w:val="009655F3"/>
    <w:rsid w:val="00980119"/>
    <w:rsid w:val="00980660"/>
    <w:rsid w:val="00983EE1"/>
    <w:rsid w:val="009852AA"/>
    <w:rsid w:val="009912F2"/>
    <w:rsid w:val="009A4940"/>
    <w:rsid w:val="009C7508"/>
    <w:rsid w:val="009F3737"/>
    <w:rsid w:val="00A0044E"/>
    <w:rsid w:val="00A02A29"/>
    <w:rsid w:val="00A26312"/>
    <w:rsid w:val="00A472CB"/>
    <w:rsid w:val="00A5424C"/>
    <w:rsid w:val="00A86E8C"/>
    <w:rsid w:val="00AA358A"/>
    <w:rsid w:val="00AB2332"/>
    <w:rsid w:val="00AB2A46"/>
    <w:rsid w:val="00AB7BF7"/>
    <w:rsid w:val="00AC52F7"/>
    <w:rsid w:val="00AE2212"/>
    <w:rsid w:val="00AE2EB8"/>
    <w:rsid w:val="00B0302B"/>
    <w:rsid w:val="00B20A5F"/>
    <w:rsid w:val="00B26F3F"/>
    <w:rsid w:val="00B43AB3"/>
    <w:rsid w:val="00B45B79"/>
    <w:rsid w:val="00B66177"/>
    <w:rsid w:val="00B66E53"/>
    <w:rsid w:val="00BA7FCB"/>
    <w:rsid w:val="00BB4FA2"/>
    <w:rsid w:val="00BE0FF3"/>
    <w:rsid w:val="00BF155A"/>
    <w:rsid w:val="00BF38B8"/>
    <w:rsid w:val="00C14811"/>
    <w:rsid w:val="00C201D8"/>
    <w:rsid w:val="00C835DC"/>
    <w:rsid w:val="00C97B61"/>
    <w:rsid w:val="00CA20B2"/>
    <w:rsid w:val="00CB6466"/>
    <w:rsid w:val="00CC51A4"/>
    <w:rsid w:val="00CF5259"/>
    <w:rsid w:val="00CF6A6A"/>
    <w:rsid w:val="00D1389D"/>
    <w:rsid w:val="00D1539A"/>
    <w:rsid w:val="00D320E2"/>
    <w:rsid w:val="00D50F4C"/>
    <w:rsid w:val="00D5769E"/>
    <w:rsid w:val="00D6019A"/>
    <w:rsid w:val="00D625DC"/>
    <w:rsid w:val="00D653B9"/>
    <w:rsid w:val="00D67318"/>
    <w:rsid w:val="00D84F4B"/>
    <w:rsid w:val="00DA416E"/>
    <w:rsid w:val="00DB3E3B"/>
    <w:rsid w:val="00DB4D6D"/>
    <w:rsid w:val="00DC2ECD"/>
    <w:rsid w:val="00DF07CB"/>
    <w:rsid w:val="00E01EA2"/>
    <w:rsid w:val="00E20753"/>
    <w:rsid w:val="00E24F6A"/>
    <w:rsid w:val="00E51506"/>
    <w:rsid w:val="00E5186F"/>
    <w:rsid w:val="00E659E5"/>
    <w:rsid w:val="00E87E18"/>
    <w:rsid w:val="00EA6B19"/>
    <w:rsid w:val="00EB204E"/>
    <w:rsid w:val="00EC1405"/>
    <w:rsid w:val="00F0376B"/>
    <w:rsid w:val="00F046BD"/>
    <w:rsid w:val="00F06A51"/>
    <w:rsid w:val="00F679B7"/>
    <w:rsid w:val="00F7503F"/>
    <w:rsid w:val="00F93F2A"/>
    <w:rsid w:val="00F9593A"/>
    <w:rsid w:val="00FA2EF0"/>
    <w:rsid w:val="00FA3BD6"/>
    <w:rsid w:val="00FA6D8A"/>
    <w:rsid w:val="00FC57F8"/>
    <w:rsid w:val="00FC5E14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1E514E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1E514E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unhideWhenUsed/>
    <w:qFormat/>
    <w:rsid w:val="001E514E"/>
    <w:pPr>
      <w:keepNext/>
      <w:keepLines/>
      <w:numPr>
        <w:ilvl w:val="2"/>
        <w:numId w:val="3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1E514E"/>
    <w:pPr>
      <w:keepNext/>
      <w:keepLines/>
      <w:numPr>
        <w:ilvl w:val="3"/>
        <w:numId w:val="3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1E514E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1E514E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1E514E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1E514E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1E514E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30">
    <w:name w:val="Заголовок 3 Знак"/>
    <w:basedOn w:val="a7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a">
    <w:name w:val="Hyperlink"/>
    <w:uiPriority w:val="99"/>
    <w:rsid w:val="001E514E"/>
    <w:rPr>
      <w:color w:val="0000FF"/>
      <w:u w:val="single"/>
    </w:rPr>
  </w:style>
  <w:style w:type="paragraph" w:styleId="11">
    <w:name w:val="toc 1"/>
    <w:basedOn w:val="a6"/>
    <w:next w:val="a6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1E514E"/>
    <w:pPr>
      <w:spacing w:after="100"/>
      <w:ind w:left="440"/>
    </w:pPr>
  </w:style>
  <w:style w:type="paragraph" w:styleId="ab">
    <w:name w:val="List Paragraph"/>
    <w:basedOn w:val="a6"/>
    <w:uiPriority w:val="34"/>
    <w:qFormat/>
    <w:rsid w:val="001E514E"/>
    <w:pPr>
      <w:ind w:left="720"/>
      <w:contextualSpacing/>
    </w:pPr>
  </w:style>
  <w:style w:type="paragraph" w:styleId="ac">
    <w:name w:val="Normal (Web)"/>
    <w:basedOn w:val="a6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Placeholder Text"/>
    <w:basedOn w:val="a7"/>
    <w:uiPriority w:val="99"/>
    <w:semiHidden/>
    <w:rsid w:val="00B66E53"/>
    <w:rPr>
      <w:color w:val="808080"/>
    </w:rPr>
  </w:style>
  <w:style w:type="character" w:styleId="ae">
    <w:name w:val="Strong"/>
    <w:basedOn w:val="a7"/>
    <w:uiPriority w:val="22"/>
    <w:qFormat/>
    <w:rsid w:val="00CF5259"/>
    <w:rPr>
      <w:b/>
      <w:bCs/>
    </w:rPr>
  </w:style>
  <w:style w:type="character" w:styleId="af">
    <w:name w:val="FollowedHyperlink"/>
    <w:basedOn w:val="a7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0">
    <w:name w:val="header"/>
    <w:basedOn w:val="a6"/>
    <w:link w:val="af1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7"/>
    <w:link w:val="af0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2">
    <w:name w:val="footer"/>
    <w:basedOn w:val="a6"/>
    <w:link w:val="af3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7"/>
    <w:link w:val="af2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7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7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7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7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7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7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7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7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4">
    <w:name w:val="line number"/>
    <w:basedOn w:val="a7"/>
    <w:semiHidden/>
    <w:rsid w:val="001E514E"/>
  </w:style>
  <w:style w:type="table" w:styleId="12">
    <w:name w:val="Table Simple 1"/>
    <w:basedOn w:val="a8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7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6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7"/>
    <w:uiPriority w:val="99"/>
    <w:semiHidden/>
    <w:rsid w:val="001E514E"/>
  </w:style>
  <w:style w:type="paragraph" w:customStyle="1" w:styleId="af5">
    <w:name w:val="Титульный лист"/>
    <w:basedOn w:val="af6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6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6">
    <w:name w:val="Plain Text"/>
    <w:basedOn w:val="a6"/>
    <w:link w:val="af7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7">
    <w:name w:val="Текст Знак"/>
    <w:basedOn w:val="a7"/>
    <w:link w:val="af6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8">
    <w:name w:val="Введение/Заключение"/>
    <w:basedOn w:val="af9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9">
    <w:name w:val="Текст курсовой"/>
    <w:basedOn w:val="a6"/>
    <w:link w:val="afa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4">
    <w:name w:val="Название Параграфа"/>
    <w:basedOn w:val="a6"/>
    <w:autoRedefine/>
    <w:qFormat/>
    <w:rsid w:val="00B45B79"/>
    <w:pPr>
      <w:numPr>
        <w:ilvl w:val="1"/>
        <w:numId w:val="35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fb">
    <w:name w:val="Список использованных источников"/>
    <w:basedOn w:val="af8"/>
    <w:qFormat/>
    <w:rsid w:val="001E514E"/>
  </w:style>
  <w:style w:type="paragraph" w:customStyle="1" w:styleId="afc">
    <w:name w:val="Содержание"/>
    <w:basedOn w:val="af8"/>
    <w:qFormat/>
    <w:rsid w:val="001E514E"/>
  </w:style>
  <w:style w:type="paragraph" w:customStyle="1" w:styleId="a3">
    <w:name w:val="Название главы"/>
    <w:basedOn w:val="a4"/>
    <w:qFormat/>
    <w:rsid w:val="001E514E"/>
    <w:pPr>
      <w:numPr>
        <w:ilvl w:val="0"/>
      </w:numPr>
    </w:pPr>
  </w:style>
  <w:style w:type="paragraph" w:customStyle="1" w:styleId="a5">
    <w:name w:val="Название Пункта"/>
    <w:basedOn w:val="a4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9"/>
    <w:link w:val="afd"/>
    <w:autoRedefine/>
    <w:qFormat/>
    <w:rsid w:val="001E514E"/>
    <w:pPr>
      <w:numPr>
        <w:numId w:val="28"/>
      </w:numPr>
      <w:spacing w:before="120" w:after="320"/>
      <w:ind w:left="1219" w:hanging="357"/>
    </w:pPr>
  </w:style>
  <w:style w:type="paragraph" w:customStyle="1" w:styleId="a2">
    <w:name w:val="Название рисунка"/>
    <w:basedOn w:val="af9"/>
    <w:autoRedefine/>
    <w:qFormat/>
    <w:rsid w:val="00AB2332"/>
    <w:pPr>
      <w:numPr>
        <w:numId w:val="30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a">
    <w:name w:val="Текст курсовой Знак"/>
    <w:basedOn w:val="a7"/>
    <w:link w:val="af9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d">
    <w:name w:val="Список для курсовой Знак"/>
    <w:basedOn w:val="afa"/>
    <w:link w:val="a"/>
    <w:rsid w:val="001E514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e">
    <w:name w:val="Код"/>
    <w:basedOn w:val="af9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0">
    <w:name w:val="Список использованных источников текст"/>
    <w:basedOn w:val="af9"/>
    <w:autoRedefine/>
    <w:qFormat/>
    <w:rsid w:val="001E514E"/>
    <w:pPr>
      <w:numPr>
        <w:numId w:val="31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">
    <w:name w:val="Subtitle"/>
    <w:basedOn w:val="a6"/>
    <w:next w:val="a6"/>
    <w:link w:val="aff0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0">
    <w:name w:val="Подзаголовок Знак"/>
    <w:basedOn w:val="a7"/>
    <w:link w:val="aff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1">
    <w:name w:val="Table Grid"/>
    <w:basedOn w:val="a8"/>
    <w:uiPriority w:val="5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Основа"/>
    <w:basedOn w:val="a6"/>
    <w:link w:val="aff3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3">
    <w:name w:val="Основа Знак"/>
    <w:basedOn w:val="a7"/>
    <w:link w:val="aff2"/>
    <w:rsid w:val="00AB2A46"/>
    <w:rPr>
      <w:rFonts w:ascii="Times New Roman" w:hAnsi="Times New Roman" w:cs="Times New Roman"/>
      <w:sz w:val="28"/>
      <w:szCs w:val="28"/>
    </w:rPr>
  </w:style>
  <w:style w:type="paragraph" w:customStyle="1" w:styleId="a1">
    <w:name w:val="Название табоицы"/>
    <w:basedOn w:val="af9"/>
    <w:next w:val="a2"/>
    <w:qFormat/>
    <w:rsid w:val="002743DD"/>
    <w:pPr>
      <w:framePr w:wrap="around" w:vAnchor="text" w:hAnchor="text" w:y="1"/>
      <w:numPr>
        <w:numId w:val="44"/>
      </w:numPr>
    </w:pPr>
    <w:rPr>
      <w:b/>
    </w:rPr>
  </w:style>
  <w:style w:type="paragraph" w:customStyle="1" w:styleId="-">
    <w:name w:val="Основной текст - ТЗ"/>
    <w:basedOn w:val="a6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4">
    <w:name w:val="TOC Heading"/>
    <w:basedOn w:val="1"/>
    <w:next w:val="a6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5">
    <w:name w:val="Body Text"/>
    <w:basedOn w:val="a6"/>
    <w:link w:val="aff6"/>
    <w:uiPriority w:val="99"/>
    <w:semiHidden/>
    <w:unhideWhenUsed/>
    <w:rsid w:val="00E20753"/>
    <w:pPr>
      <w:spacing w:after="120"/>
    </w:pPr>
  </w:style>
  <w:style w:type="character" w:customStyle="1" w:styleId="aff6">
    <w:name w:val="Основной текст Знак"/>
    <w:basedOn w:val="a7"/>
    <w:link w:val="aff5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04A33595-5950-4938-B42A-F47356EA9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208</TotalTime>
  <Pages>11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Агабабян</dc:creator>
  <cp:keywords/>
  <dc:description/>
  <cp:lastModifiedBy>Учетная запись Майкрософт</cp:lastModifiedBy>
  <cp:revision>40</cp:revision>
  <cp:lastPrinted>2023-03-22T16:47:00Z</cp:lastPrinted>
  <dcterms:created xsi:type="dcterms:W3CDTF">2023-02-27T12:07:00Z</dcterms:created>
  <dcterms:modified xsi:type="dcterms:W3CDTF">2023-03-24T15:05:00Z</dcterms:modified>
</cp:coreProperties>
</file>